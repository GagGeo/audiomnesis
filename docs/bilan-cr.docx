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57923" w14:textId="53AE4786" w:rsidR="004011D1" w:rsidRDefault="004011D1" w:rsidP="004011D1">
      <w:pPr>
        <w:ind w:left="2268"/>
      </w:pPr>
      <w:r>
        <w:t>Destinataires :</w:t>
      </w:r>
    </w:p>
    <w:tbl>
      <w:tblPr>
        <w:tblStyle w:val="Grilledutableau"/>
        <w:tblW w:w="8080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4049"/>
      </w:tblGrid>
      <w:tr w:rsidR="00A524E3" w:rsidRPr="00EF24BF" w14:paraId="6306288F" w14:textId="77777777" w:rsidTr="00A524E3">
        <w:tc>
          <w:tcPr>
            <w:tcW w:w="4031" w:type="dxa"/>
          </w:tcPr>
          <w:p w14:paraId="2F7D4347" w14:textId="59B2BCD1" w:rsidR="00A34347" w:rsidRPr="00EF24BF" w:rsidRDefault="002F00B1" w:rsidP="008B595B">
            <w:pPr>
              <w:pStyle w:val="Paragraphedeliste"/>
              <w:numPr>
                <w:ilvl w:val="0"/>
                <w:numId w:val="1"/>
              </w:numPr>
              <w:spacing w:before="0"/>
              <w:ind w:left="284" w:hanging="76"/>
              <w:textDirection w:val="btLr"/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</w:p>
        </w:tc>
        <w:tc>
          <w:tcPr>
            <w:tcW w:w="4049" w:type="dxa"/>
          </w:tcPr>
          <w:p w14:paraId="738ABDDA" w14:textId="77777777" w:rsidR="00A34347" w:rsidRPr="00EF24BF" w:rsidRDefault="00A34347" w:rsidP="008B595B">
            <w:pPr>
              <w:spacing w:before="0" w:line="276" w:lineRule="auto"/>
              <w:jc w:val="right"/>
              <w:rPr>
                <w:rFonts w:cs="Times New Roman"/>
                <w:b/>
              </w:rPr>
            </w:pPr>
            <w:r w:rsidRPr="00EF24BF">
              <w:rPr>
                <w:rFonts w:cs="Times New Roman"/>
                <w:b/>
              </w:rPr>
              <w:t>Geoffroy Gagliardi</w:t>
            </w:r>
          </w:p>
          <w:p w14:paraId="2CA243D7" w14:textId="77777777" w:rsidR="00A34347" w:rsidRPr="00EF24BF" w:rsidRDefault="00A34347" w:rsidP="008B595B">
            <w:pPr>
              <w:spacing w:before="0" w:line="276" w:lineRule="auto"/>
              <w:jc w:val="right"/>
              <w:rPr>
                <w:rFonts w:cs="Times New Roman"/>
                <w:i/>
                <w:sz w:val="14"/>
                <w:szCs w:val="14"/>
              </w:rPr>
            </w:pPr>
            <w:r w:rsidRPr="00EF24BF">
              <w:rPr>
                <w:rFonts w:cs="Times New Roman"/>
                <w:i/>
                <w:sz w:val="14"/>
                <w:szCs w:val="14"/>
              </w:rPr>
              <w:t xml:space="preserve">Neuropsychologue Jeunes Adultes, Adultes, </w:t>
            </w:r>
          </w:p>
          <w:p w14:paraId="68115B75" w14:textId="0F58C936" w:rsidR="00A34347" w:rsidRPr="00EF24BF" w:rsidRDefault="00A34347" w:rsidP="008B595B">
            <w:pPr>
              <w:spacing w:before="0" w:line="276" w:lineRule="auto"/>
              <w:jc w:val="right"/>
              <w:rPr>
                <w:rFonts w:cs="Times New Roman"/>
                <w:i/>
                <w:sz w:val="14"/>
                <w:szCs w:val="14"/>
              </w:rPr>
            </w:pPr>
            <w:r w:rsidRPr="00EF24BF">
              <w:rPr>
                <w:rFonts w:cs="Times New Roman"/>
                <w:i/>
                <w:sz w:val="14"/>
                <w:szCs w:val="14"/>
              </w:rPr>
              <w:t>Docteur en Neurosciences (PhD)</w:t>
            </w:r>
          </w:p>
          <w:p w14:paraId="7CEE74DC" w14:textId="77777777" w:rsidR="00A34347" w:rsidRPr="00EF24BF" w:rsidRDefault="00A34347" w:rsidP="008B595B">
            <w:pPr>
              <w:spacing w:before="0" w:line="276" w:lineRule="auto"/>
              <w:jc w:val="right"/>
              <w:rPr>
                <w:rFonts w:cs="Times New Roman"/>
                <w:b/>
              </w:rPr>
            </w:pPr>
            <w:r w:rsidRPr="00EF24BF">
              <w:rPr>
                <w:rFonts w:cs="Times New Roman"/>
                <w:i/>
                <w:sz w:val="14"/>
                <w:szCs w:val="14"/>
              </w:rPr>
              <w:t xml:space="preserve">ADELI : 759351109 / RPPS : </w:t>
            </w:r>
            <w:r w:rsidRPr="00EF24BF">
              <w:rPr>
                <w:rFonts w:cs="Times New Roman"/>
                <w:bCs/>
                <w:i/>
                <w:iCs/>
                <w:sz w:val="14"/>
                <w:szCs w:val="14"/>
              </w:rPr>
              <w:t>10008942962</w:t>
            </w:r>
          </w:p>
        </w:tc>
      </w:tr>
    </w:tbl>
    <w:p w14:paraId="7E4EF3E6" w14:textId="60875330" w:rsidR="001E49F2" w:rsidRPr="00EF24BF" w:rsidRDefault="00A524E3" w:rsidP="008B595B">
      <w:pPr>
        <w:spacing w:before="0"/>
        <w:rPr>
          <w:rFonts w:cs="Times New Roman"/>
        </w:rPr>
      </w:pPr>
      <w:r>
        <w:rPr>
          <w:b/>
          <w:noProof/>
        </w:rPr>
        <w:drawing>
          <wp:anchor distT="0" distB="0" distL="0" distR="0" simplePos="0" relativeHeight="251669504" behindDoc="0" locked="0" layoutInCell="1" hidden="0" allowOverlap="1" wp14:anchorId="520596FC" wp14:editId="25B6134C">
            <wp:simplePos x="0" y="0"/>
            <wp:positionH relativeFrom="margin">
              <wp:posOffset>-136525</wp:posOffset>
            </wp:positionH>
            <wp:positionV relativeFrom="margin">
              <wp:posOffset>-311785</wp:posOffset>
            </wp:positionV>
            <wp:extent cx="1493520" cy="859790"/>
            <wp:effectExtent l="0" t="0" r="5080" b="3810"/>
            <wp:wrapNone/>
            <wp:docPr id="1596402673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859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5B2BB40F" wp14:editId="32FBCDC5">
                <wp:simplePos x="0" y="0"/>
                <wp:positionH relativeFrom="margin">
                  <wp:posOffset>-175020</wp:posOffset>
                </wp:positionH>
                <wp:positionV relativeFrom="margin">
                  <wp:posOffset>689198</wp:posOffset>
                </wp:positionV>
                <wp:extent cx="1532890" cy="834390"/>
                <wp:effectExtent l="0" t="0" r="3810" b="3810"/>
                <wp:wrapNone/>
                <wp:docPr id="493347764" name="Rectangle 493347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90" cy="8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6BDBC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 xml:space="preserve">4, Villa Frédéric Mistral, </w:t>
                            </w:r>
                          </w:p>
                          <w:p w14:paraId="3509986F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>75015 PARIS</w:t>
                            </w:r>
                          </w:p>
                          <w:p w14:paraId="4C29AA92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>Tel : 01.45.41.39.57</w:t>
                            </w:r>
                          </w:p>
                          <w:p w14:paraId="7581917B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>Email</w:t>
                            </w:r>
                            <w:proofErr w:type="gramEnd"/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 xml:space="preserve"> : rdv@asso-alois.fr</w:t>
                            </w:r>
                          </w:p>
                          <w:p w14:paraId="06B711D9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>Site : www.asso-alois.fr</w:t>
                            </w:r>
                          </w:p>
                          <w:p w14:paraId="3834768B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4FB47BA0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  <w:r w:rsidRPr="00CE45F0">
                              <w:rPr>
                                <w:rFonts w:ascii="Calibri" w:eastAsia="Arial" w:hAnsi="Calibri" w:cs="Calibri"/>
                                <w:sz w:val="14"/>
                              </w:rPr>
                              <w:t>SIRET 483 884 623 00024</w:t>
                            </w:r>
                          </w:p>
                          <w:p w14:paraId="59F78DC1" w14:textId="77777777" w:rsidR="00A524E3" w:rsidRPr="00CE45F0" w:rsidRDefault="00A524E3" w:rsidP="00A524E3">
                            <w:pPr>
                              <w:textDirection w:val="btL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BB40F" id="Rectangle 493347764" o:spid="_x0000_s1026" style="position:absolute;left:0;text-align:left;margin-left:-13.8pt;margin-top:54.25pt;width:120.7pt;height:65.7pt;z-index:2516684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" fillcolor="white [3201]" stroked="f">
                <v:textbox inset="0,0,0,0">
                  <w:txbxContent>
                    <w:p w14:paraId="3EE6BDBC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 xml:space="preserve">4, Villa Frédéric Mistral, </w:t>
                      </w:r>
                    </w:p>
                    <w:p w14:paraId="3509986F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>75015 PARIS</w:t>
                      </w:r>
                    </w:p>
                    <w:p w14:paraId="4C29AA92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>Tel : 01.45.41.39.57</w:t>
                      </w:r>
                    </w:p>
                    <w:p w14:paraId="7581917B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proofErr w:type="gramStart"/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>Email</w:t>
                      </w:r>
                      <w:proofErr w:type="gramEnd"/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 xml:space="preserve"> : rdv@asso-alois.fr</w:t>
                      </w:r>
                    </w:p>
                    <w:p w14:paraId="06B711D9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>Site : www.asso-alois.fr</w:t>
                      </w:r>
                    </w:p>
                    <w:p w14:paraId="3834768B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</w:p>
                    <w:p w14:paraId="4FB47BA0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  <w:r w:rsidRPr="00CE45F0">
                        <w:rPr>
                          <w:rFonts w:ascii="Calibri" w:eastAsia="Arial" w:hAnsi="Calibri" w:cs="Calibri"/>
                          <w:sz w:val="14"/>
                        </w:rPr>
                        <w:t>SIRET 483 884 623 00024</w:t>
                      </w:r>
                    </w:p>
                    <w:p w14:paraId="59F78DC1" w14:textId="77777777" w:rsidR="00A524E3" w:rsidRPr="00CE45F0" w:rsidRDefault="00A524E3" w:rsidP="00A524E3">
                      <w:pPr>
                        <w:textDirection w:val="btL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35EFCBB8" w14:textId="3902827B" w:rsidR="001E49F2" w:rsidRPr="00EF24BF" w:rsidRDefault="008F3D52" w:rsidP="00853846">
      <w:pPr>
        <w:spacing w:before="0" w:line="276" w:lineRule="auto"/>
        <w:ind w:left="2410"/>
        <w:rPr>
          <w:rFonts w:cs="Times New Roman"/>
        </w:rPr>
      </w:pPr>
      <w:r w:rsidRPr="00EF24BF">
        <w:rPr>
          <w:rFonts w:cs="Times New Roman"/>
          <w:b/>
        </w:rPr>
        <w:t>Date</w:t>
      </w:r>
      <w:r w:rsidR="008B595B">
        <w:rPr>
          <w:rFonts w:cs="Times New Roman"/>
          <w:b/>
        </w:rPr>
        <w:t xml:space="preserve"> de l’examen</w:t>
      </w:r>
      <w:r w:rsidR="00CE3B70" w:rsidRPr="00EF24BF">
        <w:rPr>
          <w:rFonts w:cs="Times New Roman"/>
          <w:b/>
        </w:rPr>
        <w:t xml:space="preserve"> </w:t>
      </w:r>
      <w:r w:rsidRPr="00EF24BF">
        <w:rPr>
          <w:rFonts w:cs="Times New Roman"/>
          <w:b/>
        </w:rPr>
        <w:t>:</w:t>
      </w:r>
      <w:r w:rsidRPr="00EF24BF">
        <w:rPr>
          <w:rFonts w:cs="Times New Roman"/>
        </w:rPr>
        <w:t xml:space="preserve"> </w:t>
      </w:r>
      <w:r w:rsidR="00C8052E">
        <w:rPr>
          <w:rFonts w:cs="Times New Roman"/>
        </w:rPr>
        <w:t>2026-</w:t>
      </w:r>
    </w:p>
    <w:p w14:paraId="3D5BB878" w14:textId="24395C0E" w:rsidR="009A599F" w:rsidRPr="00A524E3" w:rsidRDefault="008F3D52" w:rsidP="00A524E3">
      <w:pPr>
        <w:spacing w:before="0" w:line="276" w:lineRule="auto"/>
        <w:ind w:left="2410"/>
        <w:rPr>
          <w:rFonts w:cs="Times New Roman"/>
        </w:rPr>
      </w:pPr>
      <w:r w:rsidRPr="00EF24BF">
        <w:rPr>
          <w:rFonts w:cs="Times New Roman"/>
          <w:b/>
        </w:rPr>
        <w:t>Objet :</w:t>
      </w:r>
      <w:r w:rsidRPr="00EF24BF">
        <w:rPr>
          <w:rFonts w:cs="Times New Roman"/>
        </w:rPr>
        <w:t xml:space="preserve"> </w:t>
      </w:r>
      <w:r w:rsidR="00AE355C" w:rsidRPr="00EF24BF">
        <w:rPr>
          <w:rFonts w:cs="Times New Roman"/>
        </w:rPr>
        <w:t>Compte-rendu d’examen neuropsychologique</w:t>
      </w:r>
    </w:p>
    <w:tbl>
      <w:tblPr>
        <w:tblpPr w:leftFromText="141" w:rightFromText="141" w:vertAnchor="text" w:horzAnchor="margin" w:tblpXSpec="right" w:tblpY="121"/>
        <w:tblW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4111"/>
      </w:tblGrid>
      <w:tr w:rsidR="00A524E3" w:rsidRPr="00EF24BF" w14:paraId="3F6FCA18" w14:textId="77777777" w:rsidTr="00A524E3">
        <w:trPr>
          <w:trHeight w:val="417"/>
        </w:trPr>
        <w:tc>
          <w:tcPr>
            <w:tcW w:w="8075" w:type="dxa"/>
            <w:gridSpan w:val="2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729E56AB" w14:textId="3B33EAEA" w:rsidR="00A524E3" w:rsidRPr="00A524E3" w:rsidRDefault="00A524E3" w:rsidP="00A524E3">
            <w:pPr>
              <w:spacing w:before="0"/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A524E3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COMPTE-RENDU D’EXAMEN NEUROPSYCHOLOGIQUE</w:t>
            </w:r>
          </w:p>
        </w:tc>
      </w:tr>
      <w:tr w:rsidR="00CE3B70" w:rsidRPr="00EF24BF" w14:paraId="04FCD23C" w14:textId="77777777" w:rsidTr="000754E3">
        <w:trPr>
          <w:trHeight w:val="843"/>
        </w:trPr>
        <w:tc>
          <w:tcPr>
            <w:tcW w:w="3964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02C0A3EC" w14:textId="30547962" w:rsidR="00CE3B70" w:rsidRPr="00EF24BF" w:rsidRDefault="00CE3B70" w:rsidP="00A524E3">
            <w:pPr>
              <w:spacing w:before="0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NOM Prénom 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1B0A23EB" w14:textId="1EF77F6D" w:rsidR="00CE3B70" w:rsidRPr="00EF24BF" w:rsidRDefault="00CE3B70" w:rsidP="00A524E3">
            <w:pPr>
              <w:spacing w:before="0"/>
              <w:rPr>
                <w:rFonts w:cs="Times New Roman"/>
                <w:color w:val="000000"/>
                <w:highlight w:val="yellow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Date de naissance 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  <w:r w:rsidR="000754E3">
              <w:rPr>
                <w:rFonts w:cs="Times New Roman"/>
                <w:color w:val="000000"/>
              </w:rPr>
              <w:t>(</w:t>
            </w:r>
            <w:r w:rsidR="00497929">
              <w:rPr>
                <w:rFonts w:cs="Times New Roman"/>
                <w:color w:val="000000"/>
              </w:rPr>
              <w:t>ans</w:t>
            </w:r>
            <w:r w:rsidR="000754E3">
              <w:rPr>
                <w:rFonts w:cs="Times New Roman"/>
                <w:color w:val="000000"/>
              </w:rPr>
              <w:t>)</w:t>
            </w:r>
          </w:p>
          <w:p w14:paraId="6F10A404" w14:textId="17E03F7C" w:rsidR="00CE3B70" w:rsidRPr="00EF24BF" w:rsidRDefault="00CE3B70" w:rsidP="00A524E3">
            <w:pPr>
              <w:spacing w:before="0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Latéralité 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6C712FC0" w14:textId="10F02515" w:rsidR="00CE3B70" w:rsidRPr="000754E3" w:rsidRDefault="00CE3B70" w:rsidP="00A524E3">
            <w:pPr>
              <w:spacing w:before="0"/>
              <w:jc w:val="left"/>
              <w:rPr>
                <w:rFonts w:cs="Times New Roman"/>
                <w:b/>
                <w:bCs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Langue maternelle 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auto"/>
            </w:tcBorders>
          </w:tcPr>
          <w:p w14:paraId="65C47834" w14:textId="67CB5079" w:rsidR="000754E3" w:rsidRDefault="000754E3" w:rsidP="00A524E3">
            <w:pPr>
              <w:spacing w:before="0"/>
              <w:jc w:val="left"/>
              <w:rPr>
                <w:rFonts w:cs="Times New Roman"/>
                <w:b/>
                <w:bCs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Statut marital 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4D41D428" w14:textId="7DDB147C" w:rsidR="00CE3B70" w:rsidRPr="00EF24BF" w:rsidRDefault="00CE3B70" w:rsidP="00A524E3">
            <w:pPr>
              <w:spacing w:before="0"/>
              <w:jc w:val="left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Niveau d'études 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7174E2A9" w14:textId="58ADD3C7" w:rsidR="00CE3B70" w:rsidRDefault="00CE3B70" w:rsidP="00A524E3">
            <w:pPr>
              <w:spacing w:before="0"/>
              <w:jc w:val="left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NSC (</w:t>
            </w:r>
            <w:proofErr w:type="spellStart"/>
            <w:r w:rsidRPr="00EF24BF">
              <w:rPr>
                <w:rFonts w:cs="Times New Roman"/>
                <w:b/>
                <w:bCs/>
                <w:color w:val="000000"/>
              </w:rPr>
              <w:t>Barbizet</w:t>
            </w:r>
            <w:proofErr w:type="spellEnd"/>
            <w:r w:rsidRPr="00EF24BF">
              <w:rPr>
                <w:rFonts w:cs="Times New Roman"/>
                <w:b/>
                <w:bCs/>
                <w:color w:val="000000"/>
              </w:rPr>
              <w:t>) :</w:t>
            </w:r>
            <w:r w:rsidR="009A599F" w:rsidRPr="00EF24BF">
              <w:rPr>
                <w:rFonts w:cs="Times New Roman"/>
                <w:color w:val="000000"/>
              </w:rPr>
              <w:t xml:space="preserve"> </w:t>
            </w:r>
          </w:p>
          <w:p w14:paraId="2643756E" w14:textId="1FA2675D" w:rsidR="009A599F" w:rsidRPr="00657AE7" w:rsidRDefault="00CE3B70" w:rsidP="00A524E3">
            <w:pPr>
              <w:spacing w:before="0"/>
              <w:jc w:val="left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Profession :</w:t>
            </w:r>
            <w:r w:rsidR="009A599F" w:rsidRPr="00EF24BF">
              <w:rPr>
                <w:rFonts w:cs="Times New Roman"/>
                <w:color w:val="000000"/>
              </w:rPr>
              <w:t xml:space="preserve"> </w:t>
            </w:r>
            <w:r w:rsidR="00162340">
              <w:t xml:space="preserve"> </w:t>
            </w:r>
          </w:p>
        </w:tc>
      </w:tr>
      <w:tr w:rsidR="009A599F" w:rsidRPr="00EF24BF" w14:paraId="75256B7E" w14:textId="77777777" w:rsidTr="000754E3">
        <w:trPr>
          <w:trHeight w:val="704"/>
        </w:trPr>
        <w:tc>
          <w:tcPr>
            <w:tcW w:w="8075" w:type="dxa"/>
            <w:gridSpan w:val="2"/>
            <w:tcBorders>
              <w:top w:val="single" w:sz="4" w:space="0" w:color="auto"/>
            </w:tcBorders>
            <w:vAlign w:val="center"/>
          </w:tcPr>
          <w:p w14:paraId="7219F008" w14:textId="34642E1B" w:rsidR="009A599F" w:rsidRPr="00EF24BF" w:rsidRDefault="009A599F" w:rsidP="00A524E3">
            <w:pPr>
              <w:spacing w:before="0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Motif de consultation 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54B5793C" w14:textId="02499B0D" w:rsidR="009A599F" w:rsidRPr="00EF24BF" w:rsidRDefault="009A599F" w:rsidP="00A524E3">
            <w:pPr>
              <w:spacing w:before="0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Évaluation neuropsychologique n° 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  <w:p w14:paraId="50F8D58D" w14:textId="5CCE0202" w:rsidR="009A599F" w:rsidRPr="00EF24BF" w:rsidRDefault="009A599F" w:rsidP="00A524E3">
            <w:pPr>
              <w:spacing w:before="0"/>
              <w:rPr>
                <w:rFonts w:cs="Times New Roman"/>
                <w:color w:val="000000"/>
              </w:rPr>
            </w:pPr>
            <w:r w:rsidRPr="00EF24BF">
              <w:rPr>
                <w:rFonts w:cs="Times New Roman"/>
                <w:b/>
                <w:bCs/>
                <w:color w:val="000000"/>
              </w:rPr>
              <w:t>Accompagnant :</w:t>
            </w:r>
            <w:r w:rsidRPr="00EF24BF">
              <w:rPr>
                <w:rFonts w:cs="Times New Roman"/>
                <w:color w:val="000000"/>
              </w:rPr>
              <w:t xml:space="preserve"> </w:t>
            </w:r>
          </w:p>
        </w:tc>
      </w:tr>
    </w:tbl>
    <w:p w14:paraId="1CE1FF04" w14:textId="1E14B15A" w:rsidR="00A524E3" w:rsidRDefault="00A524E3" w:rsidP="00F1289F">
      <w:pPr>
        <w:pBdr>
          <w:top w:val="nil"/>
          <w:left w:val="nil"/>
          <w:bottom w:val="nil"/>
          <w:right w:val="nil"/>
          <w:between w:val="nil"/>
        </w:pBdr>
        <w:spacing w:after="120"/>
        <w:ind w:right="-30" w:firstLine="142"/>
        <w:rPr>
          <w:rFonts w:cs="Times New Roman"/>
        </w:rPr>
      </w:pPr>
    </w:p>
    <w:p w14:paraId="009439D5" w14:textId="6839FB35" w:rsidR="00A524E3" w:rsidRDefault="00A66C53" w:rsidP="00A66C53">
      <w:pPr>
        <w:pBdr>
          <w:top w:val="nil"/>
          <w:left w:val="nil"/>
          <w:bottom w:val="nil"/>
          <w:right w:val="nil"/>
          <w:between w:val="nil"/>
        </w:pBdr>
        <w:spacing w:after="120"/>
        <w:ind w:right="-30" w:firstLine="142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E766456" wp14:editId="6BC2FE17">
                <wp:simplePos x="0" y="0"/>
                <wp:positionH relativeFrom="margin">
                  <wp:posOffset>-172387</wp:posOffset>
                </wp:positionH>
                <wp:positionV relativeFrom="margin">
                  <wp:posOffset>1576497</wp:posOffset>
                </wp:positionV>
                <wp:extent cx="1523365" cy="8298815"/>
                <wp:effectExtent l="0" t="0" r="635" b="0"/>
                <wp:wrapSquare wrapText="bothSides"/>
                <wp:docPr id="1309975908" name="Rectangle 1309975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365" cy="829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DB32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5"/>
                                <w:szCs w:val="16"/>
                              </w:rPr>
                              <w:t>Direction</w:t>
                            </w:r>
                          </w:p>
                          <w:p w14:paraId="654E4923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 xml:space="preserve">Bertrand Schoentgen </w:t>
                            </w:r>
                          </w:p>
                          <w:p w14:paraId="0758B47C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Directeur Général </w:t>
                            </w:r>
                          </w:p>
                          <w:p w14:paraId="7110BAAE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Dr. en Neuropsychologie PhD, Paris</w:t>
                            </w:r>
                          </w:p>
                          <w:p w14:paraId="29D6A9E9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Laura Martelli</w:t>
                            </w:r>
                          </w:p>
                          <w:p w14:paraId="2B411D7F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Secrétaire Générale</w:t>
                            </w:r>
                          </w:p>
                          <w:p w14:paraId="7C156068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Gaëlle Pierre-Gabriel</w:t>
                            </w:r>
                          </w:p>
                          <w:p w14:paraId="5B207CBA" w14:textId="77777777" w:rsidR="00A66C53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Office manager - Assistante de direction</w:t>
                            </w:r>
                          </w:p>
                          <w:p w14:paraId="085DCAA8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13455C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5"/>
                                <w:szCs w:val="16"/>
                              </w:rPr>
                              <w:t>Équipe Médico-Sociale</w:t>
                            </w:r>
                          </w:p>
                          <w:p w14:paraId="1FCB05A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 xml:space="preserve">Geoffroy Gagliardi </w:t>
                            </w:r>
                          </w:p>
                          <w:p w14:paraId="4AA50CD8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Responsable Recherche &amp; Développement </w:t>
                            </w:r>
                          </w:p>
                          <w:p w14:paraId="38EA9C40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Responsable pôle Clinique - Adultes </w:t>
                            </w:r>
                          </w:p>
                          <w:p w14:paraId="1B791EA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Docteur en Neurosciences Cognitives (PhD)</w:t>
                            </w:r>
                          </w:p>
                          <w:p w14:paraId="109A2A51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Jeunes adultes et adultes, Paris</w:t>
                            </w:r>
                          </w:p>
                          <w:p w14:paraId="05560EA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Edmée Chatin</w:t>
                            </w:r>
                          </w:p>
                          <w:p w14:paraId="517C594F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Responsable pôle Clinique - Enfants </w:t>
                            </w:r>
                          </w:p>
                          <w:p w14:paraId="2A7AFA3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4ADE445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Enfants et jeunes adultes, Paris</w:t>
                            </w:r>
                          </w:p>
                          <w:p w14:paraId="4BF052BC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Géraldine Lebrun Guillaud</w:t>
                            </w:r>
                          </w:p>
                          <w:p w14:paraId="5DA2D8AD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Dr. en Neuropsychologie PhD</w:t>
                            </w:r>
                          </w:p>
                          <w:p w14:paraId="4B5F51A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Enfants, jeunes adultes et adultes, Lyon</w:t>
                            </w:r>
                          </w:p>
                          <w:p w14:paraId="22CBF6E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Coordinatrice projets</w:t>
                            </w:r>
                          </w:p>
                          <w:p w14:paraId="05CB5B6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Apolline Blanchard</w:t>
                            </w:r>
                          </w:p>
                          <w:p w14:paraId="657E3856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364424BE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Jeunes adultes et </w:t>
                            </w:r>
                            <w:proofErr w:type="spellStart"/>
                            <w:proofErr w:type="gramStart"/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adultes,Paris</w:t>
                            </w:r>
                            <w:proofErr w:type="spellEnd"/>
                            <w:proofErr w:type="gramEnd"/>
                          </w:p>
                          <w:p w14:paraId="6F425D4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Coordinatrice à Paris du projet PASSCOG</w:t>
                            </w:r>
                          </w:p>
                          <w:p w14:paraId="60010E82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Mélissa Bechara</w:t>
                            </w:r>
                          </w:p>
                          <w:p w14:paraId="2396876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60D4CBF6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Enfants et jeunes adultes, Paris</w:t>
                            </w:r>
                          </w:p>
                          <w:p w14:paraId="5EA184E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Jeanne Eygasier </w:t>
                            </w:r>
                          </w:p>
                          <w:p w14:paraId="75740793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7F53900E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Adultes, Paris</w:t>
                            </w:r>
                          </w:p>
                          <w:p w14:paraId="43CA5A7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 xml:space="preserve">Laure Vinot Préfontaine </w:t>
                            </w:r>
                          </w:p>
                          <w:p w14:paraId="44FCE73C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353FD37F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Enfants et jeunes </w:t>
                            </w:r>
                            <w:proofErr w:type="spellStart"/>
                            <w:proofErr w:type="gramStart"/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adultes,Paris</w:t>
                            </w:r>
                            <w:proofErr w:type="spellEnd"/>
                            <w:proofErr w:type="gramEnd"/>
                          </w:p>
                          <w:p w14:paraId="6CA17BC9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Coordinatrice transversale - PCO Paris</w:t>
                            </w:r>
                          </w:p>
                          <w:p w14:paraId="0A16C742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Marine Martin</w:t>
                            </w:r>
                          </w:p>
                          <w:p w14:paraId="26E6DE68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01EF14CD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Enfants et jeunes adultes, Cergy</w:t>
                            </w:r>
                          </w:p>
                          <w:p w14:paraId="4BFDA7DB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Dylan Deshayes</w:t>
                            </w:r>
                          </w:p>
                          <w:p w14:paraId="5D1D5CEB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Neuropsychologue</w:t>
                            </w:r>
                          </w:p>
                          <w:p w14:paraId="4A82847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Jeunes adultes et adultes, Paris</w:t>
                            </w:r>
                          </w:p>
                          <w:p w14:paraId="0C2125BF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Audrey Mahile</w:t>
                            </w:r>
                          </w:p>
                          <w:p w14:paraId="6EB1D9A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Assistante de coordination médico-sociale</w:t>
                            </w:r>
                          </w:p>
                          <w:p w14:paraId="37F84153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Ségolène Geslain</w:t>
                            </w:r>
                          </w:p>
                          <w:p w14:paraId="49EEDCA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Cheffe de Projet PASSCOG</w:t>
                            </w:r>
                          </w:p>
                          <w:p w14:paraId="6B93C1CA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Cheffe de Projet </w:t>
                            </w:r>
                            <w:proofErr w:type="spellStart"/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PARTAJCog</w:t>
                            </w:r>
                            <w:proofErr w:type="spellEnd"/>
                          </w:p>
                          <w:p w14:paraId="1E7E5B6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Nicolas Bonnet</w:t>
                            </w:r>
                          </w:p>
                          <w:p w14:paraId="7084F2A7" w14:textId="77777777" w:rsidR="00A66C53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Consultant </w:t>
                            </w:r>
                          </w:p>
                          <w:p w14:paraId="375DDD0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26F4AEF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5"/>
                                <w:szCs w:val="16"/>
                              </w:rPr>
                              <w:t xml:space="preserve">Bureau </w:t>
                            </w:r>
                          </w:p>
                          <w:p w14:paraId="13E8B1F1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 xml:space="preserve">Bénédicte </w:t>
                            </w:r>
                            <w:proofErr w:type="spellStart"/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Défontaines</w:t>
                            </w:r>
                            <w:proofErr w:type="spellEnd"/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 xml:space="preserve"> </w:t>
                            </w:r>
                          </w:p>
                          <w:p w14:paraId="60FF2239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Présidente – Neurologue</w:t>
                            </w:r>
                          </w:p>
                          <w:p w14:paraId="36D0BCF9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Fondatrice de l’association Aloïs</w:t>
                            </w:r>
                          </w:p>
                          <w:p w14:paraId="00EE7540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Aïssa Khelifa</w:t>
                            </w:r>
                          </w:p>
                          <w:p w14:paraId="5714D51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Trésorier</w:t>
                            </w:r>
                          </w:p>
                          <w:p w14:paraId="553FC01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 xml:space="preserve">CEO </w:t>
                            </w:r>
                            <w:proofErr w:type="spellStart"/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Milvue</w:t>
                            </w:r>
                            <w:proofErr w:type="spellEnd"/>
                          </w:p>
                          <w:p w14:paraId="09B893B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Anne-Claire Bourgeois</w:t>
                            </w:r>
                          </w:p>
                          <w:p w14:paraId="09077BCC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Secrétaire</w:t>
                            </w:r>
                          </w:p>
                          <w:p w14:paraId="7F24E9F1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Orthophoniste</w:t>
                            </w:r>
                          </w:p>
                          <w:p w14:paraId="462FC28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b/>
                                <w:sz w:val="13"/>
                                <w:szCs w:val="16"/>
                              </w:rPr>
                              <w:t>Fabrice Gzil</w:t>
                            </w:r>
                          </w:p>
                          <w:p w14:paraId="3146982D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Vice-Président</w:t>
                            </w:r>
                          </w:p>
                          <w:p w14:paraId="7C48B5BC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C85A6E">
                              <w:rPr>
                                <w:rFonts w:ascii="Arial" w:eastAsia="Arial" w:hAnsi="Arial"/>
                                <w:sz w:val="11"/>
                                <w:szCs w:val="16"/>
                              </w:rPr>
                              <w:t>Professeur à l’EHESP</w:t>
                            </w:r>
                          </w:p>
                          <w:p w14:paraId="0C70E0C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6B6F3B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9714D4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070685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491FFBF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300D1DA7" w14:textId="77777777" w:rsidR="00A66C53" w:rsidRPr="00C85A6E" w:rsidRDefault="00A66C53" w:rsidP="00A66C53">
                            <w:pPr>
                              <w:spacing w:before="0" w:line="360" w:lineRule="auto"/>
                              <w:textDirection w:val="btL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66456" id="Rectangle 1309975908" o:spid="_x0000_s1027" style="position:absolute;left:0;text-align:left;margin-left:-13.55pt;margin-top:124.15pt;width:119.95pt;height:653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" fillcolor="white [3201]" stroked="f">
                <v:textbox inset="0,0,0,0">
                  <w:txbxContent>
                    <w:p w14:paraId="047DB32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5"/>
                          <w:szCs w:val="16"/>
                        </w:rPr>
                        <w:t>Direction</w:t>
                      </w:r>
                    </w:p>
                    <w:p w14:paraId="654E4923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 xml:space="preserve">Bertrand Schoentgen </w:t>
                      </w:r>
                    </w:p>
                    <w:p w14:paraId="0758B47C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Directeur Général </w:t>
                      </w:r>
                    </w:p>
                    <w:p w14:paraId="7110BAAE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Dr. en Neuropsychologie PhD, Paris</w:t>
                      </w:r>
                    </w:p>
                    <w:p w14:paraId="29D6A9E9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Laura Martelli</w:t>
                      </w:r>
                    </w:p>
                    <w:p w14:paraId="2B411D7F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Secrétaire Générale</w:t>
                      </w:r>
                    </w:p>
                    <w:p w14:paraId="7C156068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Gaëlle Pierre-Gabriel</w:t>
                      </w:r>
                    </w:p>
                    <w:p w14:paraId="5B207CBA" w14:textId="77777777" w:rsidR="00A66C53" w:rsidRDefault="00A66C53" w:rsidP="00A66C53">
                      <w:pPr>
                        <w:spacing w:before="0" w:line="360" w:lineRule="auto"/>
                        <w:textDirection w:val="btLr"/>
                        <w:rPr>
                          <w:rFonts w:ascii="Arial" w:eastAsia="Arial" w:hAnsi="Arial"/>
                          <w:sz w:val="11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Office manager - Assistante de direction</w:t>
                      </w:r>
                    </w:p>
                    <w:p w14:paraId="085DCAA8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8"/>
                          <w:szCs w:val="8"/>
                        </w:rPr>
                      </w:pPr>
                    </w:p>
                    <w:p w14:paraId="113455C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5"/>
                          <w:szCs w:val="16"/>
                        </w:rPr>
                        <w:t>Équipe Médico-Sociale</w:t>
                      </w:r>
                    </w:p>
                    <w:p w14:paraId="1FCB05A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 xml:space="preserve">Geoffroy Gagliardi </w:t>
                      </w:r>
                    </w:p>
                    <w:p w14:paraId="4AA50CD8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Responsable Recherche &amp; Développement </w:t>
                      </w:r>
                    </w:p>
                    <w:p w14:paraId="38EA9C40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Responsable pôle Clinique - Adultes </w:t>
                      </w:r>
                    </w:p>
                    <w:p w14:paraId="1B791EA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Docteur en Neurosciences Cognitives (PhD)</w:t>
                      </w:r>
                    </w:p>
                    <w:p w14:paraId="109A2A51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Jeunes adultes et adultes, Paris</w:t>
                      </w:r>
                    </w:p>
                    <w:p w14:paraId="05560EA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Edmée Chatin</w:t>
                      </w:r>
                    </w:p>
                    <w:p w14:paraId="517C594F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Responsable pôle Clinique - Enfants </w:t>
                      </w:r>
                    </w:p>
                    <w:p w14:paraId="2A7AFA3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4ADE445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Enfants et jeunes adultes, Paris</w:t>
                      </w:r>
                    </w:p>
                    <w:p w14:paraId="4BF052BC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Géraldine Lebrun Guillaud</w:t>
                      </w:r>
                    </w:p>
                    <w:p w14:paraId="5DA2D8AD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Dr. en Neuropsychologie PhD</w:t>
                      </w:r>
                    </w:p>
                    <w:p w14:paraId="4B5F51A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Enfants, jeunes adultes et adultes, Lyon</w:t>
                      </w:r>
                    </w:p>
                    <w:p w14:paraId="22CBF6E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Coordinatrice projets</w:t>
                      </w:r>
                    </w:p>
                    <w:p w14:paraId="05CB5B6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Apolline Blanchard</w:t>
                      </w:r>
                    </w:p>
                    <w:p w14:paraId="657E3856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364424BE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Jeunes adultes et </w:t>
                      </w:r>
                      <w:proofErr w:type="spellStart"/>
                      <w:proofErr w:type="gramStart"/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adultes,Paris</w:t>
                      </w:r>
                      <w:proofErr w:type="spellEnd"/>
                      <w:proofErr w:type="gramEnd"/>
                    </w:p>
                    <w:p w14:paraId="6F425D4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Coordinatrice à Paris du projet PASSCOG</w:t>
                      </w:r>
                    </w:p>
                    <w:p w14:paraId="60010E82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Mélissa Bechara</w:t>
                      </w:r>
                    </w:p>
                    <w:p w14:paraId="2396876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60D4CBF6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Enfants et jeunes adultes, Paris</w:t>
                      </w:r>
                    </w:p>
                    <w:p w14:paraId="5EA184E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Jeanne Eygasier </w:t>
                      </w:r>
                    </w:p>
                    <w:p w14:paraId="75740793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7F53900E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Adultes, Paris</w:t>
                      </w:r>
                    </w:p>
                    <w:p w14:paraId="43CA5A7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 xml:space="preserve">Laure Vinot Préfontaine </w:t>
                      </w:r>
                    </w:p>
                    <w:p w14:paraId="44FCE73C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353FD37F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Enfants et jeunes </w:t>
                      </w:r>
                      <w:proofErr w:type="spellStart"/>
                      <w:proofErr w:type="gramStart"/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adultes,Paris</w:t>
                      </w:r>
                      <w:proofErr w:type="spellEnd"/>
                      <w:proofErr w:type="gramEnd"/>
                    </w:p>
                    <w:p w14:paraId="6CA17BC9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Coordinatrice transversale - PCO Paris</w:t>
                      </w:r>
                    </w:p>
                    <w:p w14:paraId="0A16C742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Marine Martin</w:t>
                      </w:r>
                    </w:p>
                    <w:p w14:paraId="26E6DE68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01EF14CD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Enfants et jeunes adultes, Cergy</w:t>
                      </w:r>
                    </w:p>
                    <w:p w14:paraId="4BFDA7DB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Dylan Deshayes</w:t>
                      </w:r>
                    </w:p>
                    <w:p w14:paraId="5D1D5CEB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Neuropsychologue</w:t>
                      </w:r>
                    </w:p>
                    <w:p w14:paraId="4A82847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Jeunes adultes et adultes, Paris</w:t>
                      </w:r>
                    </w:p>
                    <w:p w14:paraId="0C2125BF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Audrey Mahile</w:t>
                      </w:r>
                    </w:p>
                    <w:p w14:paraId="6EB1D9A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Assistante de coordination médico-sociale</w:t>
                      </w:r>
                    </w:p>
                    <w:p w14:paraId="37F84153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Ségolène Geslain</w:t>
                      </w:r>
                    </w:p>
                    <w:p w14:paraId="49EEDCA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Cheffe de Projet PASSCOG</w:t>
                      </w:r>
                    </w:p>
                    <w:p w14:paraId="6B93C1CA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Cheffe de Projet </w:t>
                      </w:r>
                      <w:proofErr w:type="spellStart"/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PARTAJCog</w:t>
                      </w:r>
                      <w:proofErr w:type="spellEnd"/>
                    </w:p>
                    <w:p w14:paraId="1E7E5B6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Nicolas Bonnet</w:t>
                      </w:r>
                    </w:p>
                    <w:p w14:paraId="7084F2A7" w14:textId="77777777" w:rsidR="00A66C53" w:rsidRDefault="00A66C53" w:rsidP="00A66C53">
                      <w:pPr>
                        <w:spacing w:before="0" w:line="360" w:lineRule="auto"/>
                        <w:textDirection w:val="btLr"/>
                        <w:rPr>
                          <w:rFonts w:ascii="Arial" w:eastAsia="Arial" w:hAnsi="Arial"/>
                          <w:sz w:val="11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Consultant </w:t>
                      </w:r>
                    </w:p>
                    <w:p w14:paraId="375DDD0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1"/>
                          <w:szCs w:val="11"/>
                        </w:rPr>
                      </w:pPr>
                    </w:p>
                    <w:p w14:paraId="26F4AEF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5"/>
                          <w:szCs w:val="16"/>
                        </w:rPr>
                        <w:t xml:space="preserve">Bureau </w:t>
                      </w:r>
                    </w:p>
                    <w:p w14:paraId="13E8B1F1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 xml:space="preserve">Bénédicte </w:t>
                      </w:r>
                      <w:proofErr w:type="spellStart"/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Défontaines</w:t>
                      </w:r>
                      <w:proofErr w:type="spellEnd"/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 xml:space="preserve"> </w:t>
                      </w:r>
                    </w:p>
                    <w:p w14:paraId="60FF2239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Présidente – Neurologue</w:t>
                      </w:r>
                    </w:p>
                    <w:p w14:paraId="36D0BCF9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Fondatrice de l’association Aloïs</w:t>
                      </w:r>
                    </w:p>
                    <w:p w14:paraId="00EE7540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Aïssa Khelifa</w:t>
                      </w:r>
                    </w:p>
                    <w:p w14:paraId="5714D51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Trésorier</w:t>
                      </w:r>
                    </w:p>
                    <w:p w14:paraId="553FC01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 xml:space="preserve">CEO </w:t>
                      </w:r>
                      <w:proofErr w:type="spellStart"/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Milvue</w:t>
                      </w:r>
                      <w:proofErr w:type="spellEnd"/>
                    </w:p>
                    <w:p w14:paraId="09B893B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Anne-Claire Bourgeois</w:t>
                      </w:r>
                    </w:p>
                    <w:p w14:paraId="09077BCC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Secrétaire</w:t>
                      </w:r>
                    </w:p>
                    <w:p w14:paraId="7F24E9F1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Orthophoniste</w:t>
                      </w:r>
                    </w:p>
                    <w:p w14:paraId="462FC28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b/>
                          <w:sz w:val="13"/>
                          <w:szCs w:val="16"/>
                        </w:rPr>
                        <w:t>Fabrice Gzil</w:t>
                      </w:r>
                    </w:p>
                    <w:p w14:paraId="3146982D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Vice-Président</w:t>
                      </w:r>
                    </w:p>
                    <w:p w14:paraId="7C48B5BC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C85A6E">
                        <w:rPr>
                          <w:rFonts w:ascii="Arial" w:eastAsia="Arial" w:hAnsi="Arial"/>
                          <w:sz w:val="11"/>
                          <w:szCs w:val="16"/>
                        </w:rPr>
                        <w:t>Professeur à l’EHESP</w:t>
                      </w:r>
                    </w:p>
                    <w:p w14:paraId="0C70E0C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  <w:p w14:paraId="616B6F3B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  <w:p w14:paraId="719714D4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  <w:p w14:paraId="4C070685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  <w:p w14:paraId="4491FFBF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300D1DA7" w14:textId="77777777" w:rsidR="00A66C53" w:rsidRPr="00C85A6E" w:rsidRDefault="00A66C53" w:rsidP="00A66C53">
                      <w:pPr>
                        <w:spacing w:before="0" w:line="360" w:lineRule="auto"/>
                        <w:textDirection w:val="btL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DBC841B" w14:textId="1116C9F4" w:rsidR="002D795B" w:rsidRDefault="0082275A" w:rsidP="0098176C">
      <w:pPr>
        <w:pBdr>
          <w:top w:val="nil"/>
          <w:left w:val="nil"/>
          <w:bottom w:val="nil"/>
          <w:right w:val="nil"/>
          <w:between w:val="nil"/>
        </w:pBdr>
        <w:spacing w:after="120"/>
        <w:ind w:right="-30" w:firstLine="142"/>
        <w:rPr>
          <w:rFonts w:cs="Times New Roman"/>
        </w:rPr>
      </w:pPr>
      <w:r w:rsidRPr="00EF24BF">
        <w:rPr>
          <w:rFonts w:cs="Times New Roman"/>
        </w:rPr>
        <w:t>Je rencontre ce jour</w:t>
      </w:r>
      <w:r w:rsidR="000754E3">
        <w:rPr>
          <w:rFonts w:cs="Times New Roman"/>
        </w:rPr>
        <w:t xml:space="preserve"> </w:t>
      </w:r>
    </w:p>
    <w:p w14:paraId="273F0AEC" w14:textId="77777777" w:rsidR="00782241" w:rsidRDefault="00782241" w:rsidP="0098176C">
      <w:pPr>
        <w:pBdr>
          <w:top w:val="nil"/>
          <w:left w:val="nil"/>
          <w:bottom w:val="nil"/>
          <w:right w:val="nil"/>
          <w:between w:val="nil"/>
        </w:pBdr>
        <w:spacing w:after="120"/>
        <w:ind w:right="-30" w:firstLine="142"/>
        <w:rPr>
          <w:rFonts w:cs="Times New Roman"/>
        </w:rPr>
      </w:pPr>
    </w:p>
    <w:p w14:paraId="6DF747CE" w14:textId="77777777" w:rsidR="00782241" w:rsidRPr="009C4C30" w:rsidRDefault="00782241" w:rsidP="00782241">
      <w:pPr>
        <w:pBdr>
          <w:bottom w:val="single" w:sz="4" w:space="1" w:color="auto"/>
          <w:between w:val="nil"/>
        </w:pBdr>
        <w:spacing w:after="40"/>
        <w:ind w:right="-30"/>
        <w:rPr>
          <w:rFonts w:cs="Times New Roman"/>
          <w:b/>
          <w:sz w:val="24"/>
          <w:szCs w:val="24"/>
        </w:rPr>
      </w:pPr>
      <w:r w:rsidRPr="00EF24BF">
        <w:rPr>
          <w:rFonts w:cs="Times New Roman"/>
          <w:b/>
          <w:sz w:val="24"/>
          <w:szCs w:val="24"/>
        </w:rPr>
        <w:t>CONCLUSIONS DE L’ÉVALUATION NEUROPSYCHOLOGIQUE</w:t>
      </w:r>
    </w:p>
    <w:p w14:paraId="78079083" w14:textId="69C0B2C6" w:rsidR="002D1FF4" w:rsidRPr="009C4C30" w:rsidRDefault="00782241" w:rsidP="005D360B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L’examen de</w:t>
      </w:r>
      <w:r w:rsidR="005C345A">
        <w:rPr>
          <w:rFonts w:cs="Times New Roman"/>
          <w:bCs/>
        </w:rPr>
        <w:t xml:space="preserve"> </w:t>
      </w:r>
      <w:r w:rsidR="00A66C53">
        <w:rPr>
          <w:rFonts w:cs="Times New Roman"/>
          <w:bCs/>
        </w:rPr>
        <w:t xml:space="preserve">met en </w:t>
      </w:r>
      <w:r w:rsidR="00530CE7">
        <w:rPr>
          <w:rFonts w:cs="Times New Roman"/>
          <w:bCs/>
        </w:rPr>
        <w:t>évidence</w:t>
      </w:r>
      <w:r w:rsidR="00A66C53">
        <w:rPr>
          <w:rFonts w:cs="Times New Roman"/>
          <w:bCs/>
        </w:rPr>
        <w:t xml:space="preserve"> </w:t>
      </w:r>
    </w:p>
    <w:p w14:paraId="0DFFFDA3" w14:textId="2AA7342E" w:rsidR="00782241" w:rsidRPr="009D198C" w:rsidRDefault="00782241" w:rsidP="00B672E5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Dans ce contexte, nous recommandons</w:t>
      </w:r>
      <w:r>
        <w:rPr>
          <w:rFonts w:cs="Times New Roman"/>
          <w:bCs/>
        </w:rPr>
        <w:tab/>
      </w:r>
    </w:p>
    <w:p w14:paraId="30B20EF0" w14:textId="6B898C72" w:rsidR="00782241" w:rsidRPr="00EF24BF" w:rsidRDefault="00782241" w:rsidP="00782241">
      <w:pPr>
        <w:widowControl w:val="0"/>
        <w:tabs>
          <w:tab w:val="left" w:pos="2009"/>
        </w:tabs>
        <w:autoSpaceDE w:val="0"/>
        <w:autoSpaceDN w:val="0"/>
        <w:ind w:right="-30"/>
        <w:rPr>
          <w:rFonts w:cs="Times New Roman"/>
          <w:b/>
          <w:bCs/>
        </w:rPr>
      </w:pPr>
      <w:r w:rsidRPr="00EF24BF">
        <w:rPr>
          <w:rFonts w:cs="Times New Roman"/>
          <w:b/>
          <w:bCs/>
        </w:rPr>
        <w:t xml:space="preserve">Je reste à la disposition de </w:t>
      </w:r>
      <w:r w:rsidRPr="00C438DD">
        <w:rPr>
          <w:rFonts w:cs="Times New Roman"/>
          <w:b/>
          <w:bCs/>
          <w:highlight w:val="yellow"/>
        </w:rPr>
        <w:t>M</w:t>
      </w:r>
      <w:r w:rsidR="005C345A">
        <w:rPr>
          <w:rFonts w:cs="Times New Roman"/>
          <w:b/>
          <w:bCs/>
        </w:rPr>
        <w:t xml:space="preserve">. </w:t>
      </w:r>
      <w:r w:rsidRPr="00EF24BF">
        <w:rPr>
          <w:rFonts w:cs="Times New Roman"/>
          <w:b/>
          <w:bCs/>
        </w:rPr>
        <w:t xml:space="preserve">ainsi que des professionnels impliqués dans son suivi pour toute information complémentaire. </w:t>
      </w:r>
    </w:p>
    <w:p w14:paraId="39F3D3EC" w14:textId="77777777" w:rsidR="00782241" w:rsidRPr="00EF24BF" w:rsidRDefault="00782241" w:rsidP="00782241">
      <w:pPr>
        <w:widowControl w:val="0"/>
        <w:tabs>
          <w:tab w:val="left" w:pos="2009"/>
        </w:tabs>
        <w:autoSpaceDE w:val="0"/>
        <w:autoSpaceDN w:val="0"/>
        <w:ind w:right="-30"/>
        <w:jc w:val="center"/>
        <w:rPr>
          <w:rFonts w:cs="Times New Roman"/>
          <w:b/>
          <w:bCs/>
        </w:rPr>
      </w:pPr>
    </w:p>
    <w:p w14:paraId="5A15CA31" w14:textId="77777777" w:rsidR="00782241" w:rsidRPr="00EF24BF" w:rsidRDefault="00782241" w:rsidP="00782241">
      <w:pPr>
        <w:widowControl w:val="0"/>
        <w:tabs>
          <w:tab w:val="left" w:pos="2009"/>
        </w:tabs>
        <w:autoSpaceDE w:val="0"/>
        <w:autoSpaceDN w:val="0"/>
        <w:ind w:right="-30"/>
        <w:jc w:val="right"/>
        <w:rPr>
          <w:rFonts w:cs="Times New Roman"/>
          <w:b/>
          <w:bCs/>
        </w:rPr>
      </w:pPr>
      <w:r w:rsidRPr="00EF24BF">
        <w:rPr>
          <w:rFonts w:cs="Times New Roman"/>
          <w:b/>
          <w:bCs/>
        </w:rPr>
        <w:t>Geoffroy Gagliardi</w:t>
      </w:r>
    </w:p>
    <w:p w14:paraId="10FAA241" w14:textId="77777777" w:rsidR="00782241" w:rsidRPr="00EF24BF" w:rsidRDefault="00782241" w:rsidP="00782241">
      <w:pPr>
        <w:widowControl w:val="0"/>
        <w:tabs>
          <w:tab w:val="left" w:pos="2009"/>
        </w:tabs>
        <w:autoSpaceDE w:val="0"/>
        <w:autoSpaceDN w:val="0"/>
        <w:ind w:right="-30"/>
        <w:jc w:val="right"/>
        <w:rPr>
          <w:rFonts w:cs="Times New Roman"/>
          <w:i/>
          <w:iCs/>
        </w:rPr>
      </w:pPr>
      <w:r w:rsidRPr="00EF24BF">
        <w:rPr>
          <w:rFonts w:cs="Times New Roman"/>
          <w:i/>
          <w:iCs/>
        </w:rPr>
        <w:t>Neuropsychologue, PhD</w:t>
      </w:r>
    </w:p>
    <w:p w14:paraId="77E16179" w14:textId="77777777" w:rsidR="00954A2D" w:rsidRDefault="00782241" w:rsidP="00782241">
      <w:pPr>
        <w:widowControl w:val="0"/>
        <w:tabs>
          <w:tab w:val="left" w:pos="2009"/>
        </w:tabs>
        <w:autoSpaceDE w:val="0"/>
        <w:autoSpaceDN w:val="0"/>
        <w:ind w:right="-30"/>
        <w:jc w:val="right"/>
        <w:rPr>
          <w:rFonts w:cs="Times New Roman"/>
          <w:bCs/>
          <w:i/>
          <w:iCs/>
        </w:rPr>
      </w:pPr>
      <w:r w:rsidRPr="00EF24BF">
        <w:rPr>
          <w:rFonts w:cs="Times New Roman"/>
          <w:bCs/>
          <w:i/>
          <w:iCs/>
        </w:rPr>
        <w:t>Association Aloïs</w:t>
      </w:r>
    </w:p>
    <w:p w14:paraId="7039A18B" w14:textId="237F1054" w:rsidR="00782241" w:rsidRPr="002D1FF4" w:rsidRDefault="00954A2D" w:rsidP="002D1FF4">
      <w:pPr>
        <w:widowControl w:val="0"/>
        <w:tabs>
          <w:tab w:val="left" w:pos="2009"/>
        </w:tabs>
        <w:autoSpaceDE w:val="0"/>
        <w:autoSpaceDN w:val="0"/>
        <w:ind w:right="-30"/>
        <w:jc w:val="right"/>
        <w:rPr>
          <w:rFonts w:cs="Times New Roman"/>
          <w:bCs/>
          <w:i/>
          <w:iCs/>
        </w:rPr>
      </w:pPr>
      <w:r w:rsidRPr="00EF24BF">
        <w:rPr>
          <w:rFonts w:cs="Times New Roman"/>
          <w:b/>
          <w:noProof/>
          <w:sz w:val="24"/>
          <w:szCs w:val="24"/>
        </w:rPr>
        <w:drawing>
          <wp:inline distT="0" distB="0" distL="0" distR="0" wp14:anchorId="6CD5B2A2" wp14:editId="4D7596C2">
            <wp:extent cx="1195070" cy="766445"/>
            <wp:effectExtent l="0" t="0" r="0" b="0"/>
            <wp:docPr id="1889413856" name="Image 4" descr="Une image contenant connec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3856" name="Image 4" descr="Une image contenant connecteur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3435" w14:textId="50B936EC" w:rsidR="00782241" w:rsidRDefault="00782241">
      <w:pPr>
        <w:spacing w:befor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648A5A1" w14:textId="0921B71E" w:rsidR="001E49F2" w:rsidRPr="00EF24BF" w:rsidRDefault="00E514AB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40"/>
        <w:ind w:right="-30"/>
        <w:rPr>
          <w:rFonts w:cs="Times New Roman"/>
          <w:b/>
          <w:sz w:val="24"/>
          <w:szCs w:val="24"/>
        </w:rPr>
      </w:pPr>
      <w:r w:rsidRPr="00EF24BF">
        <w:rPr>
          <w:rFonts w:cs="Times New Roman"/>
          <w:b/>
          <w:sz w:val="24"/>
          <w:szCs w:val="24"/>
        </w:rPr>
        <w:lastRenderedPageBreak/>
        <w:t>ÉLÉMENTS ANAMNÈSTIQUES</w:t>
      </w:r>
    </w:p>
    <w:p w14:paraId="7C06D0E0" w14:textId="77777777" w:rsidR="00115653" w:rsidRPr="00EF24BF" w:rsidRDefault="00115653" w:rsidP="00115653">
      <w:pPr>
        <w:widowControl w:val="0"/>
        <w:tabs>
          <w:tab w:val="left" w:pos="2009"/>
        </w:tabs>
        <w:autoSpaceDE w:val="0"/>
        <w:autoSpaceDN w:val="0"/>
        <w:ind w:right="-30"/>
        <w:rPr>
          <w:rFonts w:cs="Times New Roman"/>
          <w:bCs/>
          <w:sz w:val="4"/>
          <w:szCs w:val="4"/>
        </w:rPr>
      </w:pPr>
    </w:p>
    <w:p w14:paraId="7D2B34C2" w14:textId="77777777" w:rsidR="00867B34" w:rsidRPr="00EF24BF" w:rsidRDefault="00867B34" w:rsidP="00867B34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  <w:r w:rsidRPr="00EF24BF">
        <w:rPr>
          <w:rFonts w:cs="Times New Roman"/>
          <w:b/>
          <w:bCs/>
          <w:sz w:val="20"/>
          <w:szCs w:val="20"/>
        </w:rPr>
        <w:t>Plaintes actuelles et retentissement fonctionnel</w:t>
      </w:r>
    </w:p>
    <w:p w14:paraId="720F97CE" w14:textId="0896C4AA" w:rsidR="005D360B" w:rsidRDefault="00867B34" w:rsidP="005D360B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</w:rPr>
        <w:t xml:space="preserve">Spontanément, </w:t>
      </w:r>
    </w:p>
    <w:p w14:paraId="35C112DE" w14:textId="77777777" w:rsidR="00867B34" w:rsidRDefault="00867B34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</w:p>
    <w:p w14:paraId="2C8814D7" w14:textId="14846270" w:rsidR="00E514AB" w:rsidRPr="00EF24BF" w:rsidRDefault="00F10529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  <w:r w:rsidRPr="00EF24BF">
        <w:rPr>
          <w:rFonts w:cs="Times New Roman"/>
          <w:b/>
          <w:bCs/>
          <w:sz w:val="20"/>
          <w:szCs w:val="20"/>
        </w:rPr>
        <w:t>Antécédents</w:t>
      </w:r>
      <w:r w:rsidR="00E514AB" w:rsidRPr="00EF24BF">
        <w:rPr>
          <w:rFonts w:cs="Times New Roman"/>
          <w:b/>
          <w:bCs/>
          <w:sz w:val="20"/>
          <w:szCs w:val="20"/>
        </w:rPr>
        <w:t xml:space="preserve"> médicaux personnels</w:t>
      </w:r>
    </w:p>
    <w:p w14:paraId="7DAF07FD" w14:textId="1B035EFD" w:rsidR="00CB1782" w:rsidRDefault="00CB1782" w:rsidP="003F1894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Interrogé</w:t>
      </w:r>
      <w:r w:rsidR="003C35B4">
        <w:rPr>
          <w:rFonts w:cs="Times New Roman"/>
          <w:bCs/>
        </w:rPr>
        <w:t>e</w:t>
      </w:r>
      <w:r>
        <w:rPr>
          <w:rFonts w:cs="Times New Roman"/>
          <w:bCs/>
        </w:rPr>
        <w:t xml:space="preserve"> sur ses antécédents médicaux personnels, </w:t>
      </w:r>
    </w:p>
    <w:p w14:paraId="2AC3524A" w14:textId="793212AC" w:rsidR="007A5827" w:rsidRDefault="002E36B1" w:rsidP="005D360B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Sur le plan psychiatrique au sens large, </w:t>
      </w:r>
    </w:p>
    <w:p w14:paraId="4494E035" w14:textId="77777777" w:rsidR="005D360B" w:rsidRPr="00CB1782" w:rsidRDefault="005D360B" w:rsidP="005D360B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</w:p>
    <w:p w14:paraId="1D49B6EC" w14:textId="71FBE03A" w:rsidR="00357B7A" w:rsidRPr="00EF24BF" w:rsidRDefault="00F10529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  <w:r w:rsidRPr="00EF24BF">
        <w:rPr>
          <w:rFonts w:cs="Times New Roman"/>
          <w:b/>
          <w:bCs/>
          <w:sz w:val="20"/>
          <w:szCs w:val="20"/>
        </w:rPr>
        <w:t>Antécédents</w:t>
      </w:r>
      <w:r w:rsidR="00357B7A" w:rsidRPr="00EF24BF">
        <w:rPr>
          <w:rFonts w:cs="Times New Roman"/>
          <w:b/>
          <w:bCs/>
          <w:sz w:val="20"/>
          <w:szCs w:val="20"/>
        </w:rPr>
        <w:t xml:space="preserve"> médicaux </w:t>
      </w:r>
      <w:r w:rsidR="00115653" w:rsidRPr="00EF24BF">
        <w:rPr>
          <w:rFonts w:cs="Times New Roman"/>
          <w:b/>
          <w:bCs/>
          <w:sz w:val="20"/>
          <w:szCs w:val="20"/>
        </w:rPr>
        <w:t>familiaux</w:t>
      </w:r>
    </w:p>
    <w:p w14:paraId="435999DF" w14:textId="036A07E4" w:rsidR="005D360B" w:rsidRDefault="00800995" w:rsidP="005D360B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Concernant ses antécédents familiaux, </w:t>
      </w:r>
    </w:p>
    <w:p w14:paraId="468EF434" w14:textId="2E85C382" w:rsidR="00794FB7" w:rsidRDefault="00794FB7" w:rsidP="00BC4AA7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</w:p>
    <w:p w14:paraId="094C9F49" w14:textId="77777777" w:rsidR="00BC4AA7" w:rsidRDefault="00BC4AA7" w:rsidP="00BC4AA7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</w:p>
    <w:p w14:paraId="3009C83F" w14:textId="51B415EE" w:rsidR="001A342F" w:rsidRPr="00EF24BF" w:rsidRDefault="00FA4BC8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  <w:r w:rsidRPr="00EF24BF">
        <w:rPr>
          <w:rFonts w:cs="Times New Roman"/>
          <w:b/>
          <w:bCs/>
          <w:sz w:val="20"/>
          <w:szCs w:val="20"/>
        </w:rPr>
        <w:t>Développement, autonomie</w:t>
      </w:r>
      <w:r w:rsidR="00A7219E" w:rsidRPr="00EF24BF">
        <w:rPr>
          <w:rFonts w:cs="Times New Roman"/>
          <w:b/>
          <w:bCs/>
          <w:sz w:val="20"/>
          <w:szCs w:val="20"/>
        </w:rPr>
        <w:t xml:space="preserve">, </w:t>
      </w:r>
      <w:r w:rsidR="001A342F" w:rsidRPr="00EF24BF">
        <w:rPr>
          <w:rFonts w:cs="Times New Roman"/>
          <w:b/>
          <w:bCs/>
          <w:sz w:val="20"/>
          <w:szCs w:val="20"/>
        </w:rPr>
        <w:t xml:space="preserve">mode de vie </w:t>
      </w:r>
    </w:p>
    <w:p w14:paraId="2BF8FB3C" w14:textId="5A3EE892" w:rsidR="005A003E" w:rsidRDefault="00E64192" w:rsidP="00DE2F98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XX </w:t>
      </w:r>
      <w:r w:rsidR="005A003E">
        <w:rPr>
          <w:rFonts w:cs="Times New Roman"/>
          <w:bCs/>
        </w:rPr>
        <w:t>ne rapporte pas d’éléments ou d’événements notables ou significatifs dont il aurait connaissance et qui auraient pu survenir</w:t>
      </w:r>
      <w:r w:rsidR="00386BB4">
        <w:rPr>
          <w:rFonts w:cs="Times New Roman"/>
          <w:bCs/>
        </w:rPr>
        <w:t xml:space="preserve"> lors de la grossesse. </w:t>
      </w:r>
    </w:p>
    <w:p w14:paraId="0BA19633" w14:textId="3A6D171C" w:rsidR="00386BB4" w:rsidRDefault="00EE2C0B" w:rsidP="00DE2F98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Dans son enfance, </w:t>
      </w:r>
    </w:p>
    <w:p w14:paraId="4C858866" w14:textId="061C607F" w:rsidR="00386BB4" w:rsidRDefault="004B7532" w:rsidP="00DE2F98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À l’école </w:t>
      </w:r>
    </w:p>
    <w:p w14:paraId="2669E857" w14:textId="146BC528" w:rsidR="007C6499" w:rsidRDefault="00E64192" w:rsidP="007C6499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Sur le plan professionnel </w:t>
      </w:r>
    </w:p>
    <w:p w14:paraId="2EB3AC27" w14:textId="56C0C446" w:rsidR="00F1289F" w:rsidRPr="00EF24BF" w:rsidRDefault="00F1289F" w:rsidP="00025D48">
      <w:pPr>
        <w:widowControl w:val="0"/>
        <w:autoSpaceDE w:val="0"/>
        <w:autoSpaceDN w:val="0"/>
        <w:ind w:right="-30"/>
        <w:rPr>
          <w:rFonts w:cs="Times New Roman"/>
        </w:rPr>
      </w:pPr>
    </w:p>
    <w:p w14:paraId="2850541E" w14:textId="77777777" w:rsidR="00A846EF" w:rsidRPr="00EF24BF" w:rsidRDefault="00A846EF" w:rsidP="00115653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40"/>
        <w:ind w:right="-30"/>
        <w:rPr>
          <w:rFonts w:cs="Times New Roman"/>
          <w:b/>
          <w:bCs/>
          <w:sz w:val="20"/>
          <w:szCs w:val="20"/>
        </w:rPr>
      </w:pPr>
      <w:r w:rsidRPr="00EF24BF">
        <w:rPr>
          <w:rFonts w:cs="Times New Roman"/>
          <w:b/>
          <w:bCs/>
          <w:sz w:val="20"/>
          <w:szCs w:val="20"/>
        </w:rPr>
        <w:t>Thymie, sommeil, appétit</w:t>
      </w:r>
    </w:p>
    <w:p w14:paraId="6FAE85EB" w14:textId="05775DAF" w:rsidR="00DA0A15" w:rsidRDefault="00AE2FDD" w:rsidP="0047335A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D’un point de vue thymique </w:t>
      </w:r>
    </w:p>
    <w:p w14:paraId="145ADA0C" w14:textId="0F59E486" w:rsidR="00625D5E" w:rsidRDefault="0047335A" w:rsidP="0047335A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Concernant son sommeil,</w:t>
      </w:r>
      <w:r w:rsidR="00025D48">
        <w:rPr>
          <w:rFonts w:cs="Times New Roman"/>
          <w:bCs/>
        </w:rPr>
        <w:t xml:space="preserve"> </w:t>
      </w:r>
    </w:p>
    <w:p w14:paraId="6ADC9D59" w14:textId="06A0A2D4" w:rsidR="001A6DD8" w:rsidRPr="00FB4FE9" w:rsidRDefault="007C61B9" w:rsidP="00025D48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>Enfin, sur le plan de l’a</w:t>
      </w:r>
      <w:r w:rsidR="00FB4FE9">
        <w:rPr>
          <w:rFonts w:cs="Times New Roman"/>
          <w:bCs/>
        </w:rPr>
        <w:t>limentation</w:t>
      </w:r>
      <w:r>
        <w:rPr>
          <w:rFonts w:cs="Times New Roman"/>
          <w:bCs/>
        </w:rPr>
        <w:t xml:space="preserve">, </w:t>
      </w:r>
    </w:p>
    <w:p w14:paraId="72200A1A" w14:textId="2E7C0080" w:rsidR="00F1289F" w:rsidRDefault="00F1289F">
      <w:pPr>
        <w:spacing w:before="0"/>
        <w:jc w:val="left"/>
        <w:rPr>
          <w:rFonts w:cs="Times New Roman"/>
          <w:b/>
          <w:sz w:val="24"/>
          <w:szCs w:val="24"/>
        </w:rPr>
      </w:pPr>
    </w:p>
    <w:p w14:paraId="14C7AF95" w14:textId="1FF8B3C5" w:rsidR="005C345A" w:rsidRDefault="005C345A" w:rsidP="00210FAF">
      <w:pPr>
        <w:widowControl w:val="0"/>
        <w:autoSpaceDE w:val="0"/>
        <w:autoSpaceDN w:val="0"/>
        <w:ind w:right="-30" w:firstLine="207"/>
        <w:rPr>
          <w:rFonts w:cs="Times New Roman"/>
          <w:bCs/>
        </w:rPr>
      </w:pPr>
      <w:r>
        <w:rPr>
          <w:rFonts w:cs="Times New Roman"/>
          <w:bCs/>
        </w:rPr>
        <w:t xml:space="preserve"> </w:t>
      </w:r>
    </w:p>
    <w:sectPr w:rsidR="005C345A" w:rsidSect="00C729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1" w:h="16817"/>
      <w:pgMar w:top="720" w:right="720" w:bottom="799" w:left="720" w:header="709" w:footer="153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7A122E" w14:textId="77777777" w:rsidR="00496EFF" w:rsidRDefault="00496EFF">
      <w:r>
        <w:separator/>
      </w:r>
    </w:p>
  </w:endnote>
  <w:endnote w:type="continuationSeparator" w:id="0">
    <w:p w14:paraId="0911D884" w14:textId="77777777" w:rsidR="00496EFF" w:rsidRDefault="0049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D44480" w14:textId="77777777" w:rsidR="001E49F2" w:rsidRDefault="008F3D5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2054B29A" w14:textId="77777777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</w:pPr>
  </w:p>
  <w:p w14:paraId="6C547816" w14:textId="77777777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</w:p>
  <w:p w14:paraId="7F8FE265" w14:textId="77777777" w:rsidR="001E49F2" w:rsidRDefault="001E49F2"/>
  <w:p w14:paraId="4DED2704" w14:textId="77777777" w:rsidR="001E49F2" w:rsidRDefault="001E49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B8579" w14:textId="77777777" w:rsidR="001E49F2" w:rsidRPr="00CE45F0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rFonts w:ascii="Calibri" w:hAnsi="Calibri" w:cs="Calibri"/>
      </w:rPr>
    </w:pPr>
  </w:p>
  <w:p w14:paraId="4B5C42C1" w14:textId="77777777" w:rsidR="001E49F2" w:rsidRPr="00CE45F0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hAnsi="Calibri" w:cs="Calibri"/>
        <w:sz w:val="16"/>
        <w:szCs w:val="16"/>
      </w:rPr>
    </w:pPr>
  </w:p>
  <w:p w14:paraId="2D79D11D" w14:textId="77777777" w:rsidR="001E49F2" w:rsidRPr="00CE45F0" w:rsidRDefault="001E49F2">
    <w:pPr>
      <w:rPr>
        <w:rFonts w:ascii="Calibri" w:hAnsi="Calibri" w:cs="Calibri"/>
      </w:rPr>
    </w:pPr>
  </w:p>
  <w:p w14:paraId="355807B3" w14:textId="77777777" w:rsidR="001E49F2" w:rsidRPr="00CE45F0" w:rsidRDefault="008F3D5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hAnsi="Calibri" w:cs="Calibri"/>
      </w:rPr>
    </w:pPr>
    <w:r w:rsidRPr="00CE45F0">
      <w:rPr>
        <w:rFonts w:ascii="Calibri" w:hAnsi="Calibri" w:cs="Calibri"/>
      </w:rPr>
      <w:fldChar w:fldCharType="begin"/>
    </w:r>
    <w:r w:rsidRPr="00CE45F0">
      <w:rPr>
        <w:rFonts w:ascii="Calibri" w:hAnsi="Calibri" w:cs="Calibri"/>
      </w:rPr>
      <w:instrText>PAGE</w:instrText>
    </w:r>
    <w:r w:rsidRPr="00CE45F0">
      <w:rPr>
        <w:rFonts w:ascii="Calibri" w:hAnsi="Calibri" w:cs="Calibri"/>
      </w:rPr>
      <w:fldChar w:fldCharType="separate"/>
    </w:r>
    <w:r w:rsidR="00003F13" w:rsidRPr="00CE45F0">
      <w:rPr>
        <w:rFonts w:ascii="Calibri" w:hAnsi="Calibri" w:cs="Calibri"/>
        <w:noProof/>
      </w:rPr>
      <w:t>1</w:t>
    </w:r>
    <w:r w:rsidRPr="00CE45F0">
      <w:rPr>
        <w:rFonts w:ascii="Calibri" w:hAnsi="Calibri" w:cs="Calibri"/>
      </w:rPr>
      <w:fldChar w:fldCharType="end"/>
    </w:r>
  </w:p>
  <w:p w14:paraId="0D2C206B" w14:textId="77777777" w:rsidR="001E49F2" w:rsidRPr="00CE45F0" w:rsidRDefault="001E49F2">
    <w:pPr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00EA72" w14:textId="77777777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451BA1" w14:textId="77777777" w:rsidR="00496EFF" w:rsidRDefault="00496EFF">
      <w:r>
        <w:separator/>
      </w:r>
    </w:p>
  </w:footnote>
  <w:footnote w:type="continuationSeparator" w:id="0">
    <w:p w14:paraId="6D4505B0" w14:textId="77777777" w:rsidR="00496EFF" w:rsidRDefault="00496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E41FAC" w14:textId="77777777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1E1B2C" w14:textId="4F607C08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5D868" w14:textId="77777777" w:rsidR="001E49F2" w:rsidRDefault="001E49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542FD"/>
    <w:multiLevelType w:val="hybridMultilevel"/>
    <w:tmpl w:val="66C654A6"/>
    <w:lvl w:ilvl="0" w:tplc="C812FF3C">
      <w:start w:val="2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1EC3"/>
    <w:multiLevelType w:val="hybridMultilevel"/>
    <w:tmpl w:val="5A1EAE90"/>
    <w:lvl w:ilvl="0" w:tplc="3D5EAEC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7226D"/>
    <w:multiLevelType w:val="hybridMultilevel"/>
    <w:tmpl w:val="EB8E244E"/>
    <w:lvl w:ilvl="0" w:tplc="44A01B3C">
      <w:start w:val="1"/>
      <w:numFmt w:val="bullet"/>
      <w:lvlText w:val="≈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036BF"/>
    <w:multiLevelType w:val="hybridMultilevel"/>
    <w:tmpl w:val="CA70DDB6"/>
    <w:lvl w:ilvl="0" w:tplc="3A367298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1FE"/>
    <w:multiLevelType w:val="hybridMultilevel"/>
    <w:tmpl w:val="0B120402"/>
    <w:lvl w:ilvl="0" w:tplc="7E86653C">
      <w:start w:val="3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343EB"/>
    <w:multiLevelType w:val="hybridMultilevel"/>
    <w:tmpl w:val="BA643862"/>
    <w:lvl w:ilvl="0" w:tplc="BECAC478">
      <w:start w:val="1"/>
      <w:numFmt w:val="bullet"/>
      <w:lvlText w:val="›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62E3482"/>
    <w:multiLevelType w:val="hybridMultilevel"/>
    <w:tmpl w:val="9F169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455B9"/>
    <w:multiLevelType w:val="hybridMultilevel"/>
    <w:tmpl w:val="0C682CCA"/>
    <w:lvl w:ilvl="0" w:tplc="A3E88C32">
      <w:start w:val="1"/>
      <w:numFmt w:val="bullet"/>
      <w:lvlText w:val="û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D6B3E"/>
    <w:multiLevelType w:val="hybridMultilevel"/>
    <w:tmpl w:val="EEF6F0CE"/>
    <w:lvl w:ilvl="0" w:tplc="B8CA9A66">
      <w:start w:val="1"/>
      <w:numFmt w:val="bullet"/>
      <w:lvlText w:val="≈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67311"/>
    <w:multiLevelType w:val="hybridMultilevel"/>
    <w:tmpl w:val="9E1040F6"/>
    <w:lvl w:ilvl="0" w:tplc="7F7E83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B35A5"/>
    <w:multiLevelType w:val="hybridMultilevel"/>
    <w:tmpl w:val="59C67F56"/>
    <w:lvl w:ilvl="0" w:tplc="44A01B3C">
      <w:start w:val="1"/>
      <w:numFmt w:val="bullet"/>
      <w:lvlText w:val="≈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77A91"/>
    <w:multiLevelType w:val="hybridMultilevel"/>
    <w:tmpl w:val="F5568D58"/>
    <w:lvl w:ilvl="0" w:tplc="E95861A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E1E98"/>
    <w:multiLevelType w:val="hybridMultilevel"/>
    <w:tmpl w:val="A83CA39E"/>
    <w:lvl w:ilvl="0" w:tplc="BB4253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63710"/>
    <w:multiLevelType w:val="hybridMultilevel"/>
    <w:tmpl w:val="19808ED2"/>
    <w:lvl w:ilvl="0" w:tplc="BAB08022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651902"/>
    <w:multiLevelType w:val="hybridMultilevel"/>
    <w:tmpl w:val="F6F23BB4"/>
    <w:lvl w:ilvl="0" w:tplc="B49C4A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F0D3D"/>
    <w:multiLevelType w:val="hybridMultilevel"/>
    <w:tmpl w:val="D9FC575C"/>
    <w:lvl w:ilvl="0" w:tplc="BECAC478">
      <w:start w:val="1"/>
      <w:numFmt w:val="bullet"/>
      <w:lvlText w:val="›"/>
      <w:lvlJc w:val="left"/>
      <w:pPr>
        <w:ind w:left="1426" w:hanging="360"/>
      </w:pPr>
      <w:rPr>
        <w:rFonts w:ascii="Wingdings" w:hAnsi="Wingdings" w:hint="default"/>
      </w:rPr>
    </w:lvl>
    <w:lvl w:ilvl="1" w:tplc="3662D886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6034553">
    <w:abstractNumId w:val="11"/>
  </w:num>
  <w:num w:numId="2" w16cid:durableId="307781094">
    <w:abstractNumId w:val="15"/>
  </w:num>
  <w:num w:numId="3" w16cid:durableId="1101998600">
    <w:abstractNumId w:val="5"/>
  </w:num>
  <w:num w:numId="4" w16cid:durableId="461314765">
    <w:abstractNumId w:val="0"/>
  </w:num>
  <w:num w:numId="5" w16cid:durableId="2142915877">
    <w:abstractNumId w:val="9"/>
  </w:num>
  <w:num w:numId="6" w16cid:durableId="699354896">
    <w:abstractNumId w:val="12"/>
  </w:num>
  <w:num w:numId="7" w16cid:durableId="200435560">
    <w:abstractNumId w:val="7"/>
  </w:num>
  <w:num w:numId="8" w16cid:durableId="1099250754">
    <w:abstractNumId w:val="14"/>
  </w:num>
  <w:num w:numId="9" w16cid:durableId="437604651">
    <w:abstractNumId w:val="2"/>
  </w:num>
  <w:num w:numId="10" w16cid:durableId="275215897">
    <w:abstractNumId w:val="13"/>
  </w:num>
  <w:num w:numId="11" w16cid:durableId="1455756320">
    <w:abstractNumId w:val="8"/>
  </w:num>
  <w:num w:numId="12" w16cid:durableId="329674162">
    <w:abstractNumId w:val="1"/>
  </w:num>
  <w:num w:numId="13" w16cid:durableId="1094979465">
    <w:abstractNumId w:val="3"/>
  </w:num>
  <w:num w:numId="14" w16cid:durableId="505825053">
    <w:abstractNumId w:val="6"/>
  </w:num>
  <w:num w:numId="15" w16cid:durableId="1598177372">
    <w:abstractNumId w:val="10"/>
  </w:num>
  <w:num w:numId="16" w16cid:durableId="86757141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C"/>
    <w:rsid w:val="00000690"/>
    <w:rsid w:val="000007D8"/>
    <w:rsid w:val="00001B49"/>
    <w:rsid w:val="000020C1"/>
    <w:rsid w:val="00002CEF"/>
    <w:rsid w:val="00003F13"/>
    <w:rsid w:val="00004D43"/>
    <w:rsid w:val="0001135C"/>
    <w:rsid w:val="00014216"/>
    <w:rsid w:val="00015A80"/>
    <w:rsid w:val="00015F7D"/>
    <w:rsid w:val="00017FB4"/>
    <w:rsid w:val="00021283"/>
    <w:rsid w:val="000216EA"/>
    <w:rsid w:val="00021D7C"/>
    <w:rsid w:val="000221CF"/>
    <w:rsid w:val="00025D48"/>
    <w:rsid w:val="00030F65"/>
    <w:rsid w:val="000318B3"/>
    <w:rsid w:val="00032298"/>
    <w:rsid w:val="00034DB4"/>
    <w:rsid w:val="000438DC"/>
    <w:rsid w:val="00046620"/>
    <w:rsid w:val="00047B59"/>
    <w:rsid w:val="0005601E"/>
    <w:rsid w:val="00056096"/>
    <w:rsid w:val="00056FB1"/>
    <w:rsid w:val="00060473"/>
    <w:rsid w:val="000612A3"/>
    <w:rsid w:val="000736E6"/>
    <w:rsid w:val="000754E3"/>
    <w:rsid w:val="00076FF5"/>
    <w:rsid w:val="000775B4"/>
    <w:rsid w:val="00080FB1"/>
    <w:rsid w:val="00084763"/>
    <w:rsid w:val="000867B4"/>
    <w:rsid w:val="000911FA"/>
    <w:rsid w:val="00092061"/>
    <w:rsid w:val="00093CAD"/>
    <w:rsid w:val="00095647"/>
    <w:rsid w:val="00096102"/>
    <w:rsid w:val="000A378F"/>
    <w:rsid w:val="000A4035"/>
    <w:rsid w:val="000A56F8"/>
    <w:rsid w:val="000A5EA9"/>
    <w:rsid w:val="000B37A3"/>
    <w:rsid w:val="000B58E1"/>
    <w:rsid w:val="000B5CD4"/>
    <w:rsid w:val="000B6FF0"/>
    <w:rsid w:val="000C0419"/>
    <w:rsid w:val="000C2513"/>
    <w:rsid w:val="000C5F20"/>
    <w:rsid w:val="000C6EA7"/>
    <w:rsid w:val="000C76F9"/>
    <w:rsid w:val="000D181E"/>
    <w:rsid w:val="000D27FB"/>
    <w:rsid w:val="000D2EFC"/>
    <w:rsid w:val="000D2FD2"/>
    <w:rsid w:val="000D428A"/>
    <w:rsid w:val="000D646A"/>
    <w:rsid w:val="000E5B12"/>
    <w:rsid w:val="000E5FF3"/>
    <w:rsid w:val="000E6AF3"/>
    <w:rsid w:val="000E760E"/>
    <w:rsid w:val="000F1FBF"/>
    <w:rsid w:val="000F4B20"/>
    <w:rsid w:val="000F4C03"/>
    <w:rsid w:val="000F62D2"/>
    <w:rsid w:val="0010339F"/>
    <w:rsid w:val="00103A71"/>
    <w:rsid w:val="00112102"/>
    <w:rsid w:val="00112180"/>
    <w:rsid w:val="00113D77"/>
    <w:rsid w:val="001140F1"/>
    <w:rsid w:val="00115653"/>
    <w:rsid w:val="00115EAF"/>
    <w:rsid w:val="0011655A"/>
    <w:rsid w:val="00121984"/>
    <w:rsid w:val="00126769"/>
    <w:rsid w:val="00127DCF"/>
    <w:rsid w:val="00130758"/>
    <w:rsid w:val="001309A0"/>
    <w:rsid w:val="0013123E"/>
    <w:rsid w:val="001316CA"/>
    <w:rsid w:val="00134DE0"/>
    <w:rsid w:val="001370BB"/>
    <w:rsid w:val="00153B04"/>
    <w:rsid w:val="00157434"/>
    <w:rsid w:val="00162340"/>
    <w:rsid w:val="00163BFF"/>
    <w:rsid w:val="00167D76"/>
    <w:rsid w:val="00173F0B"/>
    <w:rsid w:val="00174B90"/>
    <w:rsid w:val="00174CB0"/>
    <w:rsid w:val="00175F7B"/>
    <w:rsid w:val="0017614B"/>
    <w:rsid w:val="0017645A"/>
    <w:rsid w:val="001778F9"/>
    <w:rsid w:val="0018084A"/>
    <w:rsid w:val="00181A05"/>
    <w:rsid w:val="00181C87"/>
    <w:rsid w:val="001842B1"/>
    <w:rsid w:val="00185276"/>
    <w:rsid w:val="0018574C"/>
    <w:rsid w:val="001871DB"/>
    <w:rsid w:val="001921B2"/>
    <w:rsid w:val="00195EB9"/>
    <w:rsid w:val="001A0814"/>
    <w:rsid w:val="001A342F"/>
    <w:rsid w:val="001A5497"/>
    <w:rsid w:val="001A5C8D"/>
    <w:rsid w:val="001A60A5"/>
    <w:rsid w:val="001A6DD8"/>
    <w:rsid w:val="001A7644"/>
    <w:rsid w:val="001B005E"/>
    <w:rsid w:val="001B0F85"/>
    <w:rsid w:val="001B1911"/>
    <w:rsid w:val="001C4673"/>
    <w:rsid w:val="001C57C2"/>
    <w:rsid w:val="001D07DA"/>
    <w:rsid w:val="001D2112"/>
    <w:rsid w:val="001D316A"/>
    <w:rsid w:val="001D4D58"/>
    <w:rsid w:val="001E22ED"/>
    <w:rsid w:val="001E4256"/>
    <w:rsid w:val="001E49F2"/>
    <w:rsid w:val="001E4DF8"/>
    <w:rsid w:val="001E5201"/>
    <w:rsid w:val="001E692C"/>
    <w:rsid w:val="001E6D86"/>
    <w:rsid w:val="001E6EE5"/>
    <w:rsid w:val="001E7744"/>
    <w:rsid w:val="001F0491"/>
    <w:rsid w:val="001F7E7A"/>
    <w:rsid w:val="0020215A"/>
    <w:rsid w:val="00202DB8"/>
    <w:rsid w:val="002048E6"/>
    <w:rsid w:val="00204C2A"/>
    <w:rsid w:val="00210FAF"/>
    <w:rsid w:val="00213BAD"/>
    <w:rsid w:val="002141A6"/>
    <w:rsid w:val="00214418"/>
    <w:rsid w:val="00214A29"/>
    <w:rsid w:val="002200DA"/>
    <w:rsid w:val="00227169"/>
    <w:rsid w:val="0023034B"/>
    <w:rsid w:val="00230F5E"/>
    <w:rsid w:val="002346AA"/>
    <w:rsid w:val="00234CE9"/>
    <w:rsid w:val="00235E6B"/>
    <w:rsid w:val="0023601A"/>
    <w:rsid w:val="00236A82"/>
    <w:rsid w:val="002413AA"/>
    <w:rsid w:val="00241922"/>
    <w:rsid w:val="00241975"/>
    <w:rsid w:val="0024400B"/>
    <w:rsid w:val="002455A5"/>
    <w:rsid w:val="0024590A"/>
    <w:rsid w:val="002503FC"/>
    <w:rsid w:val="00255275"/>
    <w:rsid w:val="00256A9B"/>
    <w:rsid w:val="00262858"/>
    <w:rsid w:val="00262ED4"/>
    <w:rsid w:val="002652AC"/>
    <w:rsid w:val="00272722"/>
    <w:rsid w:val="002730A9"/>
    <w:rsid w:val="00277025"/>
    <w:rsid w:val="00285DC3"/>
    <w:rsid w:val="00287440"/>
    <w:rsid w:val="00287CB8"/>
    <w:rsid w:val="0029220C"/>
    <w:rsid w:val="002925A2"/>
    <w:rsid w:val="00292EBA"/>
    <w:rsid w:val="00296044"/>
    <w:rsid w:val="002968DA"/>
    <w:rsid w:val="002979C1"/>
    <w:rsid w:val="002A2235"/>
    <w:rsid w:val="002A31E8"/>
    <w:rsid w:val="002A5DA8"/>
    <w:rsid w:val="002A7B91"/>
    <w:rsid w:val="002B0336"/>
    <w:rsid w:val="002B2724"/>
    <w:rsid w:val="002B64CE"/>
    <w:rsid w:val="002C0192"/>
    <w:rsid w:val="002C0DDE"/>
    <w:rsid w:val="002C174F"/>
    <w:rsid w:val="002C2696"/>
    <w:rsid w:val="002C4888"/>
    <w:rsid w:val="002D18FA"/>
    <w:rsid w:val="002D1FF4"/>
    <w:rsid w:val="002D44DF"/>
    <w:rsid w:val="002D457B"/>
    <w:rsid w:val="002D4DE9"/>
    <w:rsid w:val="002D795B"/>
    <w:rsid w:val="002E090E"/>
    <w:rsid w:val="002E262D"/>
    <w:rsid w:val="002E36B1"/>
    <w:rsid w:val="002E4A2F"/>
    <w:rsid w:val="002E4AED"/>
    <w:rsid w:val="002F00B1"/>
    <w:rsid w:val="002F3C4D"/>
    <w:rsid w:val="002F7CA8"/>
    <w:rsid w:val="002F7EDF"/>
    <w:rsid w:val="00305A5B"/>
    <w:rsid w:val="0030745E"/>
    <w:rsid w:val="00307D3C"/>
    <w:rsid w:val="00310B0E"/>
    <w:rsid w:val="00310C32"/>
    <w:rsid w:val="00310EC4"/>
    <w:rsid w:val="00315156"/>
    <w:rsid w:val="003177C1"/>
    <w:rsid w:val="00317A90"/>
    <w:rsid w:val="003215FD"/>
    <w:rsid w:val="00322938"/>
    <w:rsid w:val="003248F5"/>
    <w:rsid w:val="00326561"/>
    <w:rsid w:val="00331FB6"/>
    <w:rsid w:val="00332AA8"/>
    <w:rsid w:val="00340D4F"/>
    <w:rsid w:val="00347C79"/>
    <w:rsid w:val="00350126"/>
    <w:rsid w:val="00350247"/>
    <w:rsid w:val="003536FE"/>
    <w:rsid w:val="003543CA"/>
    <w:rsid w:val="00354861"/>
    <w:rsid w:val="00355566"/>
    <w:rsid w:val="0035704D"/>
    <w:rsid w:val="0035757A"/>
    <w:rsid w:val="00357B7A"/>
    <w:rsid w:val="00360222"/>
    <w:rsid w:val="003660B9"/>
    <w:rsid w:val="00371A9B"/>
    <w:rsid w:val="0037550D"/>
    <w:rsid w:val="00380E03"/>
    <w:rsid w:val="00382E8A"/>
    <w:rsid w:val="0038365B"/>
    <w:rsid w:val="0038381C"/>
    <w:rsid w:val="00386BB4"/>
    <w:rsid w:val="0039030D"/>
    <w:rsid w:val="003951B6"/>
    <w:rsid w:val="00396A4F"/>
    <w:rsid w:val="003A2544"/>
    <w:rsid w:val="003A36F3"/>
    <w:rsid w:val="003B18B0"/>
    <w:rsid w:val="003B1ED1"/>
    <w:rsid w:val="003B31E6"/>
    <w:rsid w:val="003B3A72"/>
    <w:rsid w:val="003B52A5"/>
    <w:rsid w:val="003B6EC6"/>
    <w:rsid w:val="003C21EE"/>
    <w:rsid w:val="003C2253"/>
    <w:rsid w:val="003C35B4"/>
    <w:rsid w:val="003C3E37"/>
    <w:rsid w:val="003C4103"/>
    <w:rsid w:val="003C4797"/>
    <w:rsid w:val="003C5460"/>
    <w:rsid w:val="003C5ECA"/>
    <w:rsid w:val="003C76D3"/>
    <w:rsid w:val="003D0423"/>
    <w:rsid w:val="003D07E9"/>
    <w:rsid w:val="003D1CD9"/>
    <w:rsid w:val="003D46AB"/>
    <w:rsid w:val="003D53CD"/>
    <w:rsid w:val="003D5FD1"/>
    <w:rsid w:val="003D71C5"/>
    <w:rsid w:val="003D73EE"/>
    <w:rsid w:val="003D7677"/>
    <w:rsid w:val="003D7A15"/>
    <w:rsid w:val="003E1372"/>
    <w:rsid w:val="003E2952"/>
    <w:rsid w:val="003E3B84"/>
    <w:rsid w:val="003F1894"/>
    <w:rsid w:val="003F219F"/>
    <w:rsid w:val="003F2669"/>
    <w:rsid w:val="003F3D44"/>
    <w:rsid w:val="003F76FE"/>
    <w:rsid w:val="004011D1"/>
    <w:rsid w:val="0040468A"/>
    <w:rsid w:val="00407572"/>
    <w:rsid w:val="00407911"/>
    <w:rsid w:val="0041317B"/>
    <w:rsid w:val="004202FE"/>
    <w:rsid w:val="004208AF"/>
    <w:rsid w:val="004267D5"/>
    <w:rsid w:val="00431F70"/>
    <w:rsid w:val="00432721"/>
    <w:rsid w:val="00436453"/>
    <w:rsid w:val="00437B85"/>
    <w:rsid w:val="00441B24"/>
    <w:rsid w:val="0044513A"/>
    <w:rsid w:val="00453027"/>
    <w:rsid w:val="00454DDB"/>
    <w:rsid w:val="00460BDC"/>
    <w:rsid w:val="00460F19"/>
    <w:rsid w:val="00461573"/>
    <w:rsid w:val="004629C1"/>
    <w:rsid w:val="00464F60"/>
    <w:rsid w:val="004661A7"/>
    <w:rsid w:val="0046648D"/>
    <w:rsid w:val="004668BB"/>
    <w:rsid w:val="00466E63"/>
    <w:rsid w:val="00466F80"/>
    <w:rsid w:val="004714B7"/>
    <w:rsid w:val="00471C62"/>
    <w:rsid w:val="0047335A"/>
    <w:rsid w:val="004763D1"/>
    <w:rsid w:val="00477308"/>
    <w:rsid w:val="004804EE"/>
    <w:rsid w:val="00482E92"/>
    <w:rsid w:val="00484967"/>
    <w:rsid w:val="004859D1"/>
    <w:rsid w:val="004864CA"/>
    <w:rsid w:val="0049420E"/>
    <w:rsid w:val="00495D3A"/>
    <w:rsid w:val="00496EFF"/>
    <w:rsid w:val="00497929"/>
    <w:rsid w:val="004A0903"/>
    <w:rsid w:val="004A1467"/>
    <w:rsid w:val="004A1EF5"/>
    <w:rsid w:val="004A3412"/>
    <w:rsid w:val="004A6165"/>
    <w:rsid w:val="004A6625"/>
    <w:rsid w:val="004B105A"/>
    <w:rsid w:val="004B13EA"/>
    <w:rsid w:val="004B143C"/>
    <w:rsid w:val="004B1F23"/>
    <w:rsid w:val="004B502A"/>
    <w:rsid w:val="004B6A8D"/>
    <w:rsid w:val="004B7532"/>
    <w:rsid w:val="004B7E8C"/>
    <w:rsid w:val="004C1329"/>
    <w:rsid w:val="004C32E6"/>
    <w:rsid w:val="004C405F"/>
    <w:rsid w:val="004C65F2"/>
    <w:rsid w:val="004C68E8"/>
    <w:rsid w:val="004D3E61"/>
    <w:rsid w:val="004D5305"/>
    <w:rsid w:val="004D595C"/>
    <w:rsid w:val="004E230B"/>
    <w:rsid w:val="004E4674"/>
    <w:rsid w:val="004E5321"/>
    <w:rsid w:val="004E60A3"/>
    <w:rsid w:val="004E754B"/>
    <w:rsid w:val="004F0E01"/>
    <w:rsid w:val="004F3024"/>
    <w:rsid w:val="005001AD"/>
    <w:rsid w:val="00500530"/>
    <w:rsid w:val="00501800"/>
    <w:rsid w:val="00504A7E"/>
    <w:rsid w:val="005072C1"/>
    <w:rsid w:val="00512537"/>
    <w:rsid w:val="005155A5"/>
    <w:rsid w:val="00515F50"/>
    <w:rsid w:val="00516096"/>
    <w:rsid w:val="00516838"/>
    <w:rsid w:val="00516EEC"/>
    <w:rsid w:val="00517AD2"/>
    <w:rsid w:val="00520323"/>
    <w:rsid w:val="00521100"/>
    <w:rsid w:val="00522B10"/>
    <w:rsid w:val="00524957"/>
    <w:rsid w:val="00527601"/>
    <w:rsid w:val="00530CE7"/>
    <w:rsid w:val="005332D1"/>
    <w:rsid w:val="005333EF"/>
    <w:rsid w:val="00535010"/>
    <w:rsid w:val="005370E3"/>
    <w:rsid w:val="00542B09"/>
    <w:rsid w:val="00545809"/>
    <w:rsid w:val="0054709D"/>
    <w:rsid w:val="00551DDC"/>
    <w:rsid w:val="00553D18"/>
    <w:rsid w:val="00554205"/>
    <w:rsid w:val="005546D6"/>
    <w:rsid w:val="00554D93"/>
    <w:rsid w:val="00557AEA"/>
    <w:rsid w:val="00560288"/>
    <w:rsid w:val="0056148A"/>
    <w:rsid w:val="00561767"/>
    <w:rsid w:val="00561AB9"/>
    <w:rsid w:val="00563C72"/>
    <w:rsid w:val="0056619A"/>
    <w:rsid w:val="00566979"/>
    <w:rsid w:val="00571CBA"/>
    <w:rsid w:val="005831AC"/>
    <w:rsid w:val="00583336"/>
    <w:rsid w:val="00583F07"/>
    <w:rsid w:val="005872D2"/>
    <w:rsid w:val="0058738D"/>
    <w:rsid w:val="00590C8A"/>
    <w:rsid w:val="00591E12"/>
    <w:rsid w:val="0059278C"/>
    <w:rsid w:val="00593453"/>
    <w:rsid w:val="00593706"/>
    <w:rsid w:val="00594EB7"/>
    <w:rsid w:val="00595412"/>
    <w:rsid w:val="00597DFB"/>
    <w:rsid w:val="00597E97"/>
    <w:rsid w:val="005A003E"/>
    <w:rsid w:val="005A1165"/>
    <w:rsid w:val="005A143D"/>
    <w:rsid w:val="005A2422"/>
    <w:rsid w:val="005A4722"/>
    <w:rsid w:val="005A4D76"/>
    <w:rsid w:val="005A667E"/>
    <w:rsid w:val="005A6ADC"/>
    <w:rsid w:val="005A74C2"/>
    <w:rsid w:val="005B2F9B"/>
    <w:rsid w:val="005B4C27"/>
    <w:rsid w:val="005C034E"/>
    <w:rsid w:val="005C0FC7"/>
    <w:rsid w:val="005C345A"/>
    <w:rsid w:val="005C4E62"/>
    <w:rsid w:val="005C4EC1"/>
    <w:rsid w:val="005C7482"/>
    <w:rsid w:val="005D0FFB"/>
    <w:rsid w:val="005D360B"/>
    <w:rsid w:val="005D3DC0"/>
    <w:rsid w:val="005D4027"/>
    <w:rsid w:val="005D4412"/>
    <w:rsid w:val="005D6E6C"/>
    <w:rsid w:val="005E08CB"/>
    <w:rsid w:val="005E1712"/>
    <w:rsid w:val="005E4FBD"/>
    <w:rsid w:val="005E55EC"/>
    <w:rsid w:val="005E70D3"/>
    <w:rsid w:val="005F1001"/>
    <w:rsid w:val="005F4AFA"/>
    <w:rsid w:val="005F539D"/>
    <w:rsid w:val="005F5B6F"/>
    <w:rsid w:val="005F5CBF"/>
    <w:rsid w:val="005F7443"/>
    <w:rsid w:val="005F779A"/>
    <w:rsid w:val="00600CB3"/>
    <w:rsid w:val="00605AEC"/>
    <w:rsid w:val="00607266"/>
    <w:rsid w:val="00607C55"/>
    <w:rsid w:val="0061049B"/>
    <w:rsid w:val="006109BE"/>
    <w:rsid w:val="00611B24"/>
    <w:rsid w:val="0061592E"/>
    <w:rsid w:val="006164EC"/>
    <w:rsid w:val="006166F4"/>
    <w:rsid w:val="00620383"/>
    <w:rsid w:val="00621F3F"/>
    <w:rsid w:val="0062395C"/>
    <w:rsid w:val="00625D5E"/>
    <w:rsid w:val="00631ADD"/>
    <w:rsid w:val="00633726"/>
    <w:rsid w:val="00633B4C"/>
    <w:rsid w:val="00635D99"/>
    <w:rsid w:val="00645139"/>
    <w:rsid w:val="00646CCB"/>
    <w:rsid w:val="00647858"/>
    <w:rsid w:val="00647B6C"/>
    <w:rsid w:val="00650B29"/>
    <w:rsid w:val="00651580"/>
    <w:rsid w:val="00653C10"/>
    <w:rsid w:val="006566EB"/>
    <w:rsid w:val="00657259"/>
    <w:rsid w:val="00657AE7"/>
    <w:rsid w:val="006614BA"/>
    <w:rsid w:val="006615D1"/>
    <w:rsid w:val="00661E3A"/>
    <w:rsid w:val="006638EC"/>
    <w:rsid w:val="0066508D"/>
    <w:rsid w:val="00674348"/>
    <w:rsid w:val="00674EF3"/>
    <w:rsid w:val="00676FCE"/>
    <w:rsid w:val="00680579"/>
    <w:rsid w:val="00681D31"/>
    <w:rsid w:val="00685B72"/>
    <w:rsid w:val="00690AF6"/>
    <w:rsid w:val="00694A3C"/>
    <w:rsid w:val="00697E98"/>
    <w:rsid w:val="006A1231"/>
    <w:rsid w:val="006A66E8"/>
    <w:rsid w:val="006A72BD"/>
    <w:rsid w:val="006B0C32"/>
    <w:rsid w:val="006B0FAF"/>
    <w:rsid w:val="006B2C03"/>
    <w:rsid w:val="006B5160"/>
    <w:rsid w:val="006B7D4F"/>
    <w:rsid w:val="006C0F9C"/>
    <w:rsid w:val="006C74BF"/>
    <w:rsid w:val="006C7911"/>
    <w:rsid w:val="006D30AF"/>
    <w:rsid w:val="006D4FF0"/>
    <w:rsid w:val="006E0949"/>
    <w:rsid w:val="006E7D9A"/>
    <w:rsid w:val="006F4953"/>
    <w:rsid w:val="006F7683"/>
    <w:rsid w:val="00700850"/>
    <w:rsid w:val="00701528"/>
    <w:rsid w:val="00702716"/>
    <w:rsid w:val="00705C4E"/>
    <w:rsid w:val="00712214"/>
    <w:rsid w:val="0071402A"/>
    <w:rsid w:val="00714E5B"/>
    <w:rsid w:val="00716698"/>
    <w:rsid w:val="0071728E"/>
    <w:rsid w:val="00717E9D"/>
    <w:rsid w:val="007236B9"/>
    <w:rsid w:val="007238DA"/>
    <w:rsid w:val="00725EB2"/>
    <w:rsid w:val="00727F2A"/>
    <w:rsid w:val="0073638E"/>
    <w:rsid w:val="007404D8"/>
    <w:rsid w:val="00743DFC"/>
    <w:rsid w:val="00744FE7"/>
    <w:rsid w:val="00745A8D"/>
    <w:rsid w:val="007469BD"/>
    <w:rsid w:val="0075056E"/>
    <w:rsid w:val="00751103"/>
    <w:rsid w:val="00751D07"/>
    <w:rsid w:val="00752A3A"/>
    <w:rsid w:val="00752A96"/>
    <w:rsid w:val="00753C6E"/>
    <w:rsid w:val="00755AFB"/>
    <w:rsid w:val="00756D8B"/>
    <w:rsid w:val="007578E1"/>
    <w:rsid w:val="00757FEF"/>
    <w:rsid w:val="00761855"/>
    <w:rsid w:val="007643DF"/>
    <w:rsid w:val="007724C1"/>
    <w:rsid w:val="00773F2C"/>
    <w:rsid w:val="00775D68"/>
    <w:rsid w:val="00777AD3"/>
    <w:rsid w:val="00780056"/>
    <w:rsid w:val="00782241"/>
    <w:rsid w:val="00782ABE"/>
    <w:rsid w:val="007861BF"/>
    <w:rsid w:val="00787D3E"/>
    <w:rsid w:val="00787E1C"/>
    <w:rsid w:val="00794FB7"/>
    <w:rsid w:val="007965C5"/>
    <w:rsid w:val="00797C6F"/>
    <w:rsid w:val="007A112E"/>
    <w:rsid w:val="007A16B1"/>
    <w:rsid w:val="007A1C81"/>
    <w:rsid w:val="007A574E"/>
    <w:rsid w:val="007A5827"/>
    <w:rsid w:val="007A630F"/>
    <w:rsid w:val="007B3280"/>
    <w:rsid w:val="007B390F"/>
    <w:rsid w:val="007B786A"/>
    <w:rsid w:val="007C0121"/>
    <w:rsid w:val="007C0E0E"/>
    <w:rsid w:val="007C142E"/>
    <w:rsid w:val="007C61B9"/>
    <w:rsid w:val="007C6499"/>
    <w:rsid w:val="007D311B"/>
    <w:rsid w:val="007D4E6B"/>
    <w:rsid w:val="007E0617"/>
    <w:rsid w:val="007E1460"/>
    <w:rsid w:val="007E2590"/>
    <w:rsid w:val="007E5FF3"/>
    <w:rsid w:val="007E712D"/>
    <w:rsid w:val="007F745F"/>
    <w:rsid w:val="00800995"/>
    <w:rsid w:val="00806A8A"/>
    <w:rsid w:val="00807A00"/>
    <w:rsid w:val="00807ABD"/>
    <w:rsid w:val="00807E09"/>
    <w:rsid w:val="00810807"/>
    <w:rsid w:val="00810F74"/>
    <w:rsid w:val="0081201B"/>
    <w:rsid w:val="0081609E"/>
    <w:rsid w:val="00821E63"/>
    <w:rsid w:val="0082275A"/>
    <w:rsid w:val="00825A29"/>
    <w:rsid w:val="00826142"/>
    <w:rsid w:val="008277FB"/>
    <w:rsid w:val="00827FAF"/>
    <w:rsid w:val="00831471"/>
    <w:rsid w:val="0083208E"/>
    <w:rsid w:val="00832773"/>
    <w:rsid w:val="00834274"/>
    <w:rsid w:val="00835B9B"/>
    <w:rsid w:val="00841079"/>
    <w:rsid w:val="00844A62"/>
    <w:rsid w:val="00846726"/>
    <w:rsid w:val="0084749B"/>
    <w:rsid w:val="0085102C"/>
    <w:rsid w:val="00853846"/>
    <w:rsid w:val="008539E1"/>
    <w:rsid w:val="008550D5"/>
    <w:rsid w:val="00855FDA"/>
    <w:rsid w:val="00856965"/>
    <w:rsid w:val="00863177"/>
    <w:rsid w:val="0086467E"/>
    <w:rsid w:val="00867595"/>
    <w:rsid w:val="00867B34"/>
    <w:rsid w:val="00867D9F"/>
    <w:rsid w:val="008705A7"/>
    <w:rsid w:val="008735FF"/>
    <w:rsid w:val="00873A79"/>
    <w:rsid w:val="0087475B"/>
    <w:rsid w:val="00874F71"/>
    <w:rsid w:val="00876406"/>
    <w:rsid w:val="00880650"/>
    <w:rsid w:val="00883424"/>
    <w:rsid w:val="008837C5"/>
    <w:rsid w:val="00884841"/>
    <w:rsid w:val="00884B46"/>
    <w:rsid w:val="008851C6"/>
    <w:rsid w:val="00885848"/>
    <w:rsid w:val="00885BCB"/>
    <w:rsid w:val="008925D5"/>
    <w:rsid w:val="008929CC"/>
    <w:rsid w:val="00892E4F"/>
    <w:rsid w:val="00896423"/>
    <w:rsid w:val="00897945"/>
    <w:rsid w:val="00897982"/>
    <w:rsid w:val="00897F81"/>
    <w:rsid w:val="008A0A1B"/>
    <w:rsid w:val="008A67D8"/>
    <w:rsid w:val="008B08C1"/>
    <w:rsid w:val="008B0FDE"/>
    <w:rsid w:val="008B4C79"/>
    <w:rsid w:val="008B595B"/>
    <w:rsid w:val="008B66AF"/>
    <w:rsid w:val="008B6C04"/>
    <w:rsid w:val="008B6FC0"/>
    <w:rsid w:val="008C02D3"/>
    <w:rsid w:val="008C13E6"/>
    <w:rsid w:val="008C2E17"/>
    <w:rsid w:val="008C6929"/>
    <w:rsid w:val="008D3FDF"/>
    <w:rsid w:val="008D4D56"/>
    <w:rsid w:val="008E14B6"/>
    <w:rsid w:val="008E2F61"/>
    <w:rsid w:val="008E3906"/>
    <w:rsid w:val="008E3B3E"/>
    <w:rsid w:val="008E4099"/>
    <w:rsid w:val="008E4219"/>
    <w:rsid w:val="008E4D2F"/>
    <w:rsid w:val="008E7519"/>
    <w:rsid w:val="008F0020"/>
    <w:rsid w:val="008F2FD9"/>
    <w:rsid w:val="008F3D52"/>
    <w:rsid w:val="008F6FE0"/>
    <w:rsid w:val="00900AA6"/>
    <w:rsid w:val="0090209E"/>
    <w:rsid w:val="009025B3"/>
    <w:rsid w:val="0090331E"/>
    <w:rsid w:val="009056EF"/>
    <w:rsid w:val="00905BA0"/>
    <w:rsid w:val="0090773F"/>
    <w:rsid w:val="0091054E"/>
    <w:rsid w:val="00910ABB"/>
    <w:rsid w:val="009139DE"/>
    <w:rsid w:val="00916F16"/>
    <w:rsid w:val="00917555"/>
    <w:rsid w:val="00923059"/>
    <w:rsid w:val="00930B3E"/>
    <w:rsid w:val="00932A01"/>
    <w:rsid w:val="00934A83"/>
    <w:rsid w:val="00937B1B"/>
    <w:rsid w:val="00937E1E"/>
    <w:rsid w:val="00940FCD"/>
    <w:rsid w:val="00942C39"/>
    <w:rsid w:val="009467D4"/>
    <w:rsid w:val="0095027B"/>
    <w:rsid w:val="00951603"/>
    <w:rsid w:val="00952B91"/>
    <w:rsid w:val="00954A2D"/>
    <w:rsid w:val="00956CF7"/>
    <w:rsid w:val="009636E9"/>
    <w:rsid w:val="00964ADD"/>
    <w:rsid w:val="009665C0"/>
    <w:rsid w:val="0096697C"/>
    <w:rsid w:val="009719C0"/>
    <w:rsid w:val="009720D6"/>
    <w:rsid w:val="00972B9C"/>
    <w:rsid w:val="009731D6"/>
    <w:rsid w:val="00975454"/>
    <w:rsid w:val="0098176C"/>
    <w:rsid w:val="00982C4B"/>
    <w:rsid w:val="00983667"/>
    <w:rsid w:val="0098378A"/>
    <w:rsid w:val="00987046"/>
    <w:rsid w:val="009905CB"/>
    <w:rsid w:val="009911E6"/>
    <w:rsid w:val="00995854"/>
    <w:rsid w:val="009977C5"/>
    <w:rsid w:val="00997B0A"/>
    <w:rsid w:val="009A2045"/>
    <w:rsid w:val="009A4142"/>
    <w:rsid w:val="009A5008"/>
    <w:rsid w:val="009A541E"/>
    <w:rsid w:val="009A599F"/>
    <w:rsid w:val="009A7270"/>
    <w:rsid w:val="009A769E"/>
    <w:rsid w:val="009A7A31"/>
    <w:rsid w:val="009B0071"/>
    <w:rsid w:val="009B23BD"/>
    <w:rsid w:val="009B32E4"/>
    <w:rsid w:val="009B33D3"/>
    <w:rsid w:val="009B48BD"/>
    <w:rsid w:val="009C178C"/>
    <w:rsid w:val="009C25BC"/>
    <w:rsid w:val="009C4C30"/>
    <w:rsid w:val="009C5F37"/>
    <w:rsid w:val="009C65F5"/>
    <w:rsid w:val="009D0DD6"/>
    <w:rsid w:val="009D198C"/>
    <w:rsid w:val="009D28AE"/>
    <w:rsid w:val="009D3277"/>
    <w:rsid w:val="009D37FE"/>
    <w:rsid w:val="009D42B7"/>
    <w:rsid w:val="009D573D"/>
    <w:rsid w:val="009D786F"/>
    <w:rsid w:val="009E260E"/>
    <w:rsid w:val="009E34C6"/>
    <w:rsid w:val="009E3835"/>
    <w:rsid w:val="009E487A"/>
    <w:rsid w:val="009F3211"/>
    <w:rsid w:val="00A02142"/>
    <w:rsid w:val="00A028B1"/>
    <w:rsid w:val="00A0755A"/>
    <w:rsid w:val="00A135FF"/>
    <w:rsid w:val="00A14800"/>
    <w:rsid w:val="00A15B5D"/>
    <w:rsid w:val="00A171A6"/>
    <w:rsid w:val="00A17722"/>
    <w:rsid w:val="00A177D3"/>
    <w:rsid w:val="00A22A2D"/>
    <w:rsid w:val="00A25753"/>
    <w:rsid w:val="00A26520"/>
    <w:rsid w:val="00A27F9C"/>
    <w:rsid w:val="00A34347"/>
    <w:rsid w:val="00A352A8"/>
    <w:rsid w:val="00A359C2"/>
    <w:rsid w:val="00A35A7D"/>
    <w:rsid w:val="00A3744C"/>
    <w:rsid w:val="00A40D75"/>
    <w:rsid w:val="00A420A7"/>
    <w:rsid w:val="00A448B6"/>
    <w:rsid w:val="00A47647"/>
    <w:rsid w:val="00A47EBF"/>
    <w:rsid w:val="00A51333"/>
    <w:rsid w:val="00A524E3"/>
    <w:rsid w:val="00A53C9B"/>
    <w:rsid w:val="00A53F0A"/>
    <w:rsid w:val="00A550D4"/>
    <w:rsid w:val="00A610F7"/>
    <w:rsid w:val="00A61DD4"/>
    <w:rsid w:val="00A66C53"/>
    <w:rsid w:val="00A679DD"/>
    <w:rsid w:val="00A70D72"/>
    <w:rsid w:val="00A7219E"/>
    <w:rsid w:val="00A72FDF"/>
    <w:rsid w:val="00A7323A"/>
    <w:rsid w:val="00A74906"/>
    <w:rsid w:val="00A75451"/>
    <w:rsid w:val="00A81E4B"/>
    <w:rsid w:val="00A83AF4"/>
    <w:rsid w:val="00A83DAD"/>
    <w:rsid w:val="00A846EF"/>
    <w:rsid w:val="00A8711E"/>
    <w:rsid w:val="00A8754C"/>
    <w:rsid w:val="00A8772F"/>
    <w:rsid w:val="00A87848"/>
    <w:rsid w:val="00A91497"/>
    <w:rsid w:val="00A9178F"/>
    <w:rsid w:val="00A94F0A"/>
    <w:rsid w:val="00A95AD5"/>
    <w:rsid w:val="00A9686A"/>
    <w:rsid w:val="00A96C8B"/>
    <w:rsid w:val="00AA0F3A"/>
    <w:rsid w:val="00AA4623"/>
    <w:rsid w:val="00AA5A89"/>
    <w:rsid w:val="00AB10AD"/>
    <w:rsid w:val="00AB120A"/>
    <w:rsid w:val="00AB173A"/>
    <w:rsid w:val="00AB5DD0"/>
    <w:rsid w:val="00AC1F23"/>
    <w:rsid w:val="00AC257C"/>
    <w:rsid w:val="00AC2C9D"/>
    <w:rsid w:val="00AC303A"/>
    <w:rsid w:val="00AC38F2"/>
    <w:rsid w:val="00AC4F09"/>
    <w:rsid w:val="00AC5262"/>
    <w:rsid w:val="00AD58A6"/>
    <w:rsid w:val="00AD6FB4"/>
    <w:rsid w:val="00AD70F8"/>
    <w:rsid w:val="00AE2FDD"/>
    <w:rsid w:val="00AE355C"/>
    <w:rsid w:val="00AE4A35"/>
    <w:rsid w:val="00AF0E5D"/>
    <w:rsid w:val="00AF38CA"/>
    <w:rsid w:val="00AF5118"/>
    <w:rsid w:val="00B01807"/>
    <w:rsid w:val="00B01B18"/>
    <w:rsid w:val="00B03A8F"/>
    <w:rsid w:val="00B06144"/>
    <w:rsid w:val="00B10377"/>
    <w:rsid w:val="00B10B46"/>
    <w:rsid w:val="00B13AF3"/>
    <w:rsid w:val="00B16C2C"/>
    <w:rsid w:val="00B207AE"/>
    <w:rsid w:val="00B2090A"/>
    <w:rsid w:val="00B2150B"/>
    <w:rsid w:val="00B2153A"/>
    <w:rsid w:val="00B22926"/>
    <w:rsid w:val="00B231D4"/>
    <w:rsid w:val="00B23A15"/>
    <w:rsid w:val="00B2413A"/>
    <w:rsid w:val="00B2466F"/>
    <w:rsid w:val="00B267A2"/>
    <w:rsid w:val="00B276A8"/>
    <w:rsid w:val="00B30A52"/>
    <w:rsid w:val="00B34437"/>
    <w:rsid w:val="00B349C6"/>
    <w:rsid w:val="00B35865"/>
    <w:rsid w:val="00B40363"/>
    <w:rsid w:val="00B41A50"/>
    <w:rsid w:val="00B422EA"/>
    <w:rsid w:val="00B43233"/>
    <w:rsid w:val="00B44DF4"/>
    <w:rsid w:val="00B469D6"/>
    <w:rsid w:val="00B47C72"/>
    <w:rsid w:val="00B5307D"/>
    <w:rsid w:val="00B54C4B"/>
    <w:rsid w:val="00B558AD"/>
    <w:rsid w:val="00B568B7"/>
    <w:rsid w:val="00B616A1"/>
    <w:rsid w:val="00B6190B"/>
    <w:rsid w:val="00B62BE6"/>
    <w:rsid w:val="00B64112"/>
    <w:rsid w:val="00B64DB6"/>
    <w:rsid w:val="00B66809"/>
    <w:rsid w:val="00B672E5"/>
    <w:rsid w:val="00B677BE"/>
    <w:rsid w:val="00B74128"/>
    <w:rsid w:val="00B74DA2"/>
    <w:rsid w:val="00B77F1E"/>
    <w:rsid w:val="00B8176D"/>
    <w:rsid w:val="00B8183F"/>
    <w:rsid w:val="00B81DC9"/>
    <w:rsid w:val="00B81E9F"/>
    <w:rsid w:val="00B87723"/>
    <w:rsid w:val="00B87788"/>
    <w:rsid w:val="00B90053"/>
    <w:rsid w:val="00B92DD7"/>
    <w:rsid w:val="00B9559F"/>
    <w:rsid w:val="00B9703A"/>
    <w:rsid w:val="00B97E75"/>
    <w:rsid w:val="00B97F36"/>
    <w:rsid w:val="00BA199D"/>
    <w:rsid w:val="00BA24DB"/>
    <w:rsid w:val="00BA467C"/>
    <w:rsid w:val="00BA4E7A"/>
    <w:rsid w:val="00BA727F"/>
    <w:rsid w:val="00BB1406"/>
    <w:rsid w:val="00BB369C"/>
    <w:rsid w:val="00BB3C53"/>
    <w:rsid w:val="00BB6885"/>
    <w:rsid w:val="00BC2303"/>
    <w:rsid w:val="00BC4AA7"/>
    <w:rsid w:val="00BC5756"/>
    <w:rsid w:val="00BC6E8B"/>
    <w:rsid w:val="00BD13F6"/>
    <w:rsid w:val="00BD3397"/>
    <w:rsid w:val="00BD39E5"/>
    <w:rsid w:val="00BD39FB"/>
    <w:rsid w:val="00BD3A2E"/>
    <w:rsid w:val="00BD4F1A"/>
    <w:rsid w:val="00BD51CB"/>
    <w:rsid w:val="00BD5669"/>
    <w:rsid w:val="00BD56A5"/>
    <w:rsid w:val="00BE022C"/>
    <w:rsid w:val="00BE0997"/>
    <w:rsid w:val="00BE118F"/>
    <w:rsid w:val="00BE29D6"/>
    <w:rsid w:val="00BF4DFB"/>
    <w:rsid w:val="00C01EFF"/>
    <w:rsid w:val="00C02E47"/>
    <w:rsid w:val="00C041B5"/>
    <w:rsid w:val="00C063EC"/>
    <w:rsid w:val="00C072A0"/>
    <w:rsid w:val="00C07FFC"/>
    <w:rsid w:val="00C120DE"/>
    <w:rsid w:val="00C138BF"/>
    <w:rsid w:val="00C13F38"/>
    <w:rsid w:val="00C146AD"/>
    <w:rsid w:val="00C22B7B"/>
    <w:rsid w:val="00C233D7"/>
    <w:rsid w:val="00C249EF"/>
    <w:rsid w:val="00C260B4"/>
    <w:rsid w:val="00C26CAB"/>
    <w:rsid w:val="00C32EB0"/>
    <w:rsid w:val="00C34E76"/>
    <w:rsid w:val="00C400BF"/>
    <w:rsid w:val="00C40F51"/>
    <w:rsid w:val="00C412DE"/>
    <w:rsid w:val="00C41C54"/>
    <w:rsid w:val="00C438DD"/>
    <w:rsid w:val="00C44259"/>
    <w:rsid w:val="00C4621F"/>
    <w:rsid w:val="00C53963"/>
    <w:rsid w:val="00C53CC3"/>
    <w:rsid w:val="00C57BFD"/>
    <w:rsid w:val="00C62911"/>
    <w:rsid w:val="00C64119"/>
    <w:rsid w:val="00C6626D"/>
    <w:rsid w:val="00C66F9E"/>
    <w:rsid w:val="00C71760"/>
    <w:rsid w:val="00C729BA"/>
    <w:rsid w:val="00C757B4"/>
    <w:rsid w:val="00C77545"/>
    <w:rsid w:val="00C8052E"/>
    <w:rsid w:val="00C80D6B"/>
    <w:rsid w:val="00C8370C"/>
    <w:rsid w:val="00C8490B"/>
    <w:rsid w:val="00C86037"/>
    <w:rsid w:val="00C867FE"/>
    <w:rsid w:val="00C873B7"/>
    <w:rsid w:val="00C9036F"/>
    <w:rsid w:val="00C928B4"/>
    <w:rsid w:val="00C93740"/>
    <w:rsid w:val="00C94AD1"/>
    <w:rsid w:val="00C96357"/>
    <w:rsid w:val="00C9649B"/>
    <w:rsid w:val="00C967B1"/>
    <w:rsid w:val="00CA3A61"/>
    <w:rsid w:val="00CA71B2"/>
    <w:rsid w:val="00CB06E7"/>
    <w:rsid w:val="00CB1782"/>
    <w:rsid w:val="00CB50DA"/>
    <w:rsid w:val="00CC0023"/>
    <w:rsid w:val="00CC021B"/>
    <w:rsid w:val="00CC05FD"/>
    <w:rsid w:val="00CC0C5F"/>
    <w:rsid w:val="00CC1E72"/>
    <w:rsid w:val="00CC4929"/>
    <w:rsid w:val="00CC4E0C"/>
    <w:rsid w:val="00CC6C29"/>
    <w:rsid w:val="00CC794B"/>
    <w:rsid w:val="00CD0906"/>
    <w:rsid w:val="00CD1376"/>
    <w:rsid w:val="00CD237E"/>
    <w:rsid w:val="00CD455A"/>
    <w:rsid w:val="00CD462C"/>
    <w:rsid w:val="00CD4C6B"/>
    <w:rsid w:val="00CE3B70"/>
    <w:rsid w:val="00CE45F0"/>
    <w:rsid w:val="00CE7036"/>
    <w:rsid w:val="00CF0C9D"/>
    <w:rsid w:val="00CF106C"/>
    <w:rsid w:val="00CF2D22"/>
    <w:rsid w:val="00CF54CF"/>
    <w:rsid w:val="00CF5A3D"/>
    <w:rsid w:val="00D0008F"/>
    <w:rsid w:val="00D024A3"/>
    <w:rsid w:val="00D0773D"/>
    <w:rsid w:val="00D07AF5"/>
    <w:rsid w:val="00D128EB"/>
    <w:rsid w:val="00D14E89"/>
    <w:rsid w:val="00D20CF1"/>
    <w:rsid w:val="00D2164C"/>
    <w:rsid w:val="00D21697"/>
    <w:rsid w:val="00D24307"/>
    <w:rsid w:val="00D2557A"/>
    <w:rsid w:val="00D337BF"/>
    <w:rsid w:val="00D34EB8"/>
    <w:rsid w:val="00D37DA0"/>
    <w:rsid w:val="00D42598"/>
    <w:rsid w:val="00D42AA1"/>
    <w:rsid w:val="00D47216"/>
    <w:rsid w:val="00D52CE5"/>
    <w:rsid w:val="00D534C5"/>
    <w:rsid w:val="00D53B4E"/>
    <w:rsid w:val="00D56CB5"/>
    <w:rsid w:val="00D5757F"/>
    <w:rsid w:val="00D6037B"/>
    <w:rsid w:val="00D61C44"/>
    <w:rsid w:val="00D6375C"/>
    <w:rsid w:val="00D640E5"/>
    <w:rsid w:val="00D6565C"/>
    <w:rsid w:val="00D6656B"/>
    <w:rsid w:val="00D7639C"/>
    <w:rsid w:val="00D80D01"/>
    <w:rsid w:val="00D81726"/>
    <w:rsid w:val="00D84D90"/>
    <w:rsid w:val="00D90DD0"/>
    <w:rsid w:val="00D9183B"/>
    <w:rsid w:val="00D94DD0"/>
    <w:rsid w:val="00D9539C"/>
    <w:rsid w:val="00DA0A15"/>
    <w:rsid w:val="00DA2635"/>
    <w:rsid w:val="00DA356A"/>
    <w:rsid w:val="00DA3BEA"/>
    <w:rsid w:val="00DA43E7"/>
    <w:rsid w:val="00DA5EE1"/>
    <w:rsid w:val="00DA6386"/>
    <w:rsid w:val="00DB18A4"/>
    <w:rsid w:val="00DB2CDA"/>
    <w:rsid w:val="00DB33AF"/>
    <w:rsid w:val="00DB6AFB"/>
    <w:rsid w:val="00DD0F8C"/>
    <w:rsid w:val="00DD124A"/>
    <w:rsid w:val="00DD2141"/>
    <w:rsid w:val="00DD25FA"/>
    <w:rsid w:val="00DD41B8"/>
    <w:rsid w:val="00DD6230"/>
    <w:rsid w:val="00DD6962"/>
    <w:rsid w:val="00DE2F98"/>
    <w:rsid w:val="00DE5779"/>
    <w:rsid w:val="00DF44E0"/>
    <w:rsid w:val="00DF4D8A"/>
    <w:rsid w:val="00DF66DE"/>
    <w:rsid w:val="00DF6C21"/>
    <w:rsid w:val="00DF7ABD"/>
    <w:rsid w:val="00E0051E"/>
    <w:rsid w:val="00E0065D"/>
    <w:rsid w:val="00E12362"/>
    <w:rsid w:val="00E131E4"/>
    <w:rsid w:val="00E14CCD"/>
    <w:rsid w:val="00E15824"/>
    <w:rsid w:val="00E16863"/>
    <w:rsid w:val="00E22C76"/>
    <w:rsid w:val="00E23482"/>
    <w:rsid w:val="00E24236"/>
    <w:rsid w:val="00E24586"/>
    <w:rsid w:val="00E30F80"/>
    <w:rsid w:val="00E3178F"/>
    <w:rsid w:val="00E31FBB"/>
    <w:rsid w:val="00E34E68"/>
    <w:rsid w:val="00E364C4"/>
    <w:rsid w:val="00E36EAA"/>
    <w:rsid w:val="00E4043F"/>
    <w:rsid w:val="00E41446"/>
    <w:rsid w:val="00E423A4"/>
    <w:rsid w:val="00E42431"/>
    <w:rsid w:val="00E42452"/>
    <w:rsid w:val="00E42CAA"/>
    <w:rsid w:val="00E4353C"/>
    <w:rsid w:val="00E4434B"/>
    <w:rsid w:val="00E45A33"/>
    <w:rsid w:val="00E514AB"/>
    <w:rsid w:val="00E544BE"/>
    <w:rsid w:val="00E55994"/>
    <w:rsid w:val="00E56B31"/>
    <w:rsid w:val="00E5785A"/>
    <w:rsid w:val="00E57BE9"/>
    <w:rsid w:val="00E61EFD"/>
    <w:rsid w:val="00E64192"/>
    <w:rsid w:val="00E64B21"/>
    <w:rsid w:val="00E66BFC"/>
    <w:rsid w:val="00E67748"/>
    <w:rsid w:val="00E71CC5"/>
    <w:rsid w:val="00E75454"/>
    <w:rsid w:val="00E75F42"/>
    <w:rsid w:val="00E80433"/>
    <w:rsid w:val="00E903E0"/>
    <w:rsid w:val="00E94C08"/>
    <w:rsid w:val="00E95AF2"/>
    <w:rsid w:val="00EA0128"/>
    <w:rsid w:val="00EA6362"/>
    <w:rsid w:val="00EB1417"/>
    <w:rsid w:val="00EB1783"/>
    <w:rsid w:val="00EB39DE"/>
    <w:rsid w:val="00EC0DAC"/>
    <w:rsid w:val="00EC2985"/>
    <w:rsid w:val="00EC2F83"/>
    <w:rsid w:val="00EC3F5C"/>
    <w:rsid w:val="00EC43A3"/>
    <w:rsid w:val="00EC5D21"/>
    <w:rsid w:val="00EC64FC"/>
    <w:rsid w:val="00ED08D2"/>
    <w:rsid w:val="00ED146F"/>
    <w:rsid w:val="00ED179B"/>
    <w:rsid w:val="00ED291D"/>
    <w:rsid w:val="00ED51BE"/>
    <w:rsid w:val="00ED6B85"/>
    <w:rsid w:val="00EE0CDB"/>
    <w:rsid w:val="00EE2292"/>
    <w:rsid w:val="00EE2C0B"/>
    <w:rsid w:val="00EE565C"/>
    <w:rsid w:val="00EE5A6A"/>
    <w:rsid w:val="00EE5BCC"/>
    <w:rsid w:val="00EF24BF"/>
    <w:rsid w:val="00EF3E69"/>
    <w:rsid w:val="00EF7768"/>
    <w:rsid w:val="00F03995"/>
    <w:rsid w:val="00F0623E"/>
    <w:rsid w:val="00F10529"/>
    <w:rsid w:val="00F112E5"/>
    <w:rsid w:val="00F1289F"/>
    <w:rsid w:val="00F1334D"/>
    <w:rsid w:val="00F17FDE"/>
    <w:rsid w:val="00F21A44"/>
    <w:rsid w:val="00F2287E"/>
    <w:rsid w:val="00F23033"/>
    <w:rsid w:val="00F23510"/>
    <w:rsid w:val="00F243CB"/>
    <w:rsid w:val="00F26970"/>
    <w:rsid w:val="00F27E86"/>
    <w:rsid w:val="00F3374B"/>
    <w:rsid w:val="00F34009"/>
    <w:rsid w:val="00F349F7"/>
    <w:rsid w:val="00F37A3D"/>
    <w:rsid w:val="00F4070A"/>
    <w:rsid w:val="00F54BE8"/>
    <w:rsid w:val="00F57288"/>
    <w:rsid w:val="00F62B34"/>
    <w:rsid w:val="00F642BF"/>
    <w:rsid w:val="00F708EF"/>
    <w:rsid w:val="00F7295F"/>
    <w:rsid w:val="00F72B07"/>
    <w:rsid w:val="00F750F8"/>
    <w:rsid w:val="00F75934"/>
    <w:rsid w:val="00F75AD2"/>
    <w:rsid w:val="00F82D2E"/>
    <w:rsid w:val="00F86BF8"/>
    <w:rsid w:val="00F87AA2"/>
    <w:rsid w:val="00F90C36"/>
    <w:rsid w:val="00F9263A"/>
    <w:rsid w:val="00F9400D"/>
    <w:rsid w:val="00F94E6B"/>
    <w:rsid w:val="00FA04B4"/>
    <w:rsid w:val="00FA0D5A"/>
    <w:rsid w:val="00FA3166"/>
    <w:rsid w:val="00FA373E"/>
    <w:rsid w:val="00FA46CB"/>
    <w:rsid w:val="00FA4738"/>
    <w:rsid w:val="00FA4BC8"/>
    <w:rsid w:val="00FA5A68"/>
    <w:rsid w:val="00FB046F"/>
    <w:rsid w:val="00FB1386"/>
    <w:rsid w:val="00FB4B59"/>
    <w:rsid w:val="00FB4FE9"/>
    <w:rsid w:val="00FB587B"/>
    <w:rsid w:val="00FB7460"/>
    <w:rsid w:val="00FC1932"/>
    <w:rsid w:val="00FC330A"/>
    <w:rsid w:val="00FC3941"/>
    <w:rsid w:val="00FC5FD3"/>
    <w:rsid w:val="00FC748F"/>
    <w:rsid w:val="00FD0EFA"/>
    <w:rsid w:val="00FD56E4"/>
    <w:rsid w:val="00FE0507"/>
    <w:rsid w:val="00FE2B3F"/>
    <w:rsid w:val="00FE3DC1"/>
    <w:rsid w:val="00FE5A87"/>
    <w:rsid w:val="00FE5ABD"/>
    <w:rsid w:val="00FE7F22"/>
    <w:rsid w:val="00FF4067"/>
    <w:rsid w:val="00FF4D6A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83EF6"/>
  <w15:docId w15:val="{3AE625A7-268A-F140-A22F-EA021A36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72728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5B"/>
    <w:pPr>
      <w:spacing w:before="120"/>
      <w:jc w:val="both"/>
    </w:pPr>
    <w:rPr>
      <w:rFonts w:ascii="Times New Roman" w:eastAsia="Times New Roman" w:hAnsi="Times New Roman"/>
      <w:lang w:eastAsia="en-GB"/>
    </w:rPr>
  </w:style>
  <w:style w:type="paragraph" w:styleId="Titre1">
    <w:name w:val="heading 1"/>
    <w:aliases w:val="Title"/>
    <w:next w:val="Normal"/>
    <w:link w:val="Titre1Car"/>
    <w:uiPriority w:val="9"/>
    <w:qFormat/>
    <w:rsid w:val="002836E6"/>
    <w:pPr>
      <w:outlineLvl w:val="0"/>
    </w:pPr>
    <w:rPr>
      <w:rFonts w:eastAsia="Times New Roman"/>
      <w:b/>
      <w:bCs/>
      <w:shd w:val="clear" w:color="auto" w:fill="FFFFFF"/>
      <w:lang w:eastAsia="en-GB"/>
    </w:rPr>
  </w:style>
  <w:style w:type="paragraph" w:styleId="Titre2">
    <w:name w:val="heading 2"/>
    <w:aliases w:val="Subtitle"/>
    <w:next w:val="Normal"/>
    <w:link w:val="Titre2Car"/>
    <w:uiPriority w:val="9"/>
    <w:semiHidden/>
    <w:unhideWhenUsed/>
    <w:qFormat/>
    <w:rsid w:val="002836E6"/>
    <w:pPr>
      <w:spacing w:after="120"/>
      <w:outlineLvl w:val="1"/>
    </w:pPr>
    <w:rPr>
      <w:rFonts w:eastAsia="Times New Roman"/>
      <w:b/>
      <w:bCs/>
      <w:lang w:eastAsia="en-GB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7C3B66"/>
    <w:rPr>
      <w:b/>
      <w:bCs/>
      <w:shd w:val="clear" w:color="auto" w:fill="FFFFFF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442BE"/>
    <w:pPr>
      <w:spacing w:before="100" w:beforeAutospacing="1" w:after="100" w:afterAutospacing="1"/>
    </w:pPr>
    <w:rPr>
      <w:rFonts w:cs="Times New Roman"/>
    </w:rPr>
  </w:style>
  <w:style w:type="paragraph" w:customStyle="1" w:styleId="interlineformatapplierfontsize">
    <w:name w:val="interlineformatapplier_fontsize_"/>
    <w:basedOn w:val="Normal"/>
    <w:rsid w:val="000442BE"/>
    <w:pPr>
      <w:spacing w:before="100" w:beforeAutospacing="1" w:after="100" w:afterAutospacing="1"/>
    </w:pPr>
    <w:rPr>
      <w:rFonts w:cs="Times New Roman"/>
    </w:rPr>
  </w:style>
  <w:style w:type="paragraph" w:styleId="En-tte">
    <w:name w:val="header"/>
    <w:basedOn w:val="Normal"/>
    <w:link w:val="En-tteCar"/>
    <w:uiPriority w:val="99"/>
    <w:unhideWhenUsed/>
    <w:rsid w:val="00B361B6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B361B6"/>
  </w:style>
  <w:style w:type="paragraph" w:styleId="Pieddepage">
    <w:name w:val="footer"/>
    <w:basedOn w:val="Normal"/>
    <w:link w:val="PieddepageCar"/>
    <w:uiPriority w:val="99"/>
    <w:unhideWhenUsed/>
    <w:rsid w:val="00B361B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361B6"/>
  </w:style>
  <w:style w:type="character" w:styleId="Numrodepage">
    <w:name w:val="page number"/>
    <w:basedOn w:val="Policepardfaut"/>
    <w:uiPriority w:val="99"/>
    <w:semiHidden/>
    <w:unhideWhenUsed/>
    <w:rsid w:val="00B22BC0"/>
  </w:style>
  <w:style w:type="character" w:styleId="Rfrencelgre">
    <w:name w:val="Subtle Reference"/>
    <w:uiPriority w:val="31"/>
    <w:qFormat/>
    <w:rsid w:val="00277E1D"/>
    <w:rPr>
      <w:rFonts w:ascii="Arial" w:eastAsia="Times New Roman" w:hAnsi="Arial" w:cs="Arial"/>
      <w:color w:val="272728"/>
      <w:sz w:val="12"/>
      <w:szCs w:val="12"/>
      <w:lang w:val="fr-FR" w:eastAsia="en-GB"/>
    </w:rPr>
  </w:style>
  <w:style w:type="character" w:styleId="Titredulivre">
    <w:name w:val="Book Title"/>
    <w:uiPriority w:val="33"/>
    <w:qFormat/>
    <w:rsid w:val="001165D0"/>
    <w:rPr>
      <w:rFonts w:ascii="Arial" w:eastAsia="Times New Roman" w:hAnsi="Arial" w:cs="Arial"/>
      <w:b/>
      <w:bCs/>
      <w:color w:val="272728"/>
      <w:sz w:val="14"/>
      <w:szCs w:val="14"/>
      <w:lang w:val="fr-FR" w:eastAsia="en-GB"/>
    </w:rPr>
  </w:style>
  <w:style w:type="character" w:customStyle="1" w:styleId="TitreCar">
    <w:name w:val="Titre Car"/>
    <w:basedOn w:val="Policepardfaut"/>
    <w:link w:val="Titre"/>
    <w:uiPriority w:val="10"/>
    <w:rsid w:val="007C3B66"/>
    <w:rPr>
      <w:rFonts w:ascii="Arial" w:eastAsia="Times New Roman" w:hAnsi="Arial" w:cs="Arial"/>
      <w:b/>
      <w:bCs/>
      <w:color w:val="272728"/>
      <w:lang w:eastAsia="en-GB"/>
    </w:rPr>
  </w:style>
  <w:style w:type="character" w:customStyle="1" w:styleId="Titre1Car">
    <w:name w:val="Titre 1 Car"/>
    <w:aliases w:val="Title Car"/>
    <w:basedOn w:val="Policepardfaut"/>
    <w:link w:val="Titre1"/>
    <w:uiPriority w:val="9"/>
    <w:rsid w:val="002836E6"/>
    <w:rPr>
      <w:rFonts w:ascii="Arial" w:eastAsia="Times New Roman" w:hAnsi="Arial" w:cs="Arial"/>
      <w:b/>
      <w:bCs/>
      <w:color w:val="272728"/>
      <w:lang w:eastAsia="en-GB"/>
    </w:rPr>
  </w:style>
  <w:style w:type="character" w:customStyle="1" w:styleId="Titre2Car">
    <w:name w:val="Titre 2 Car"/>
    <w:aliases w:val="Subtitle Car"/>
    <w:basedOn w:val="Policepardfaut"/>
    <w:link w:val="Titre2"/>
    <w:uiPriority w:val="9"/>
    <w:rsid w:val="002836E6"/>
    <w:rPr>
      <w:rFonts w:ascii="Arial" w:eastAsia="Times New Roman" w:hAnsi="Arial" w:cs="Arial"/>
      <w:b/>
      <w:bCs/>
      <w:color w:val="272728"/>
      <w:lang w:eastAsia="en-GB"/>
    </w:rPr>
  </w:style>
  <w:style w:type="paragraph" w:styleId="Sansinterligne">
    <w:name w:val="No Spacing"/>
    <w:aliases w:val="Texte courant"/>
    <w:uiPriority w:val="1"/>
    <w:qFormat/>
    <w:rsid w:val="008F7BA1"/>
    <w:pPr>
      <w:spacing w:before="120" w:line="288" w:lineRule="auto"/>
    </w:pPr>
    <w:rPr>
      <w:rFonts w:eastAsia="Times New Roman"/>
      <w:lang w:eastAsia="en-GB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CE3B70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5C4E62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C4E62"/>
    <w:rPr>
      <w:color w:val="954F72"/>
      <w:u w:val="single"/>
    </w:rPr>
  </w:style>
  <w:style w:type="paragraph" w:customStyle="1" w:styleId="msonormal0">
    <w:name w:val="msonormal"/>
    <w:basedOn w:val="Normal"/>
    <w:rsid w:val="005C4E62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  <w:lang w:eastAsia="fr-FR"/>
    </w:rPr>
  </w:style>
  <w:style w:type="paragraph" w:customStyle="1" w:styleId="font5">
    <w:name w:val="font5"/>
    <w:basedOn w:val="Normal"/>
    <w:rsid w:val="005C4E62"/>
    <w:pPr>
      <w:spacing w:before="100" w:beforeAutospacing="1" w:after="100" w:afterAutospacing="1"/>
      <w:jc w:val="left"/>
    </w:pPr>
    <w:rPr>
      <w:b/>
      <w:bCs/>
      <w:color w:val="000000"/>
      <w:sz w:val="20"/>
      <w:szCs w:val="20"/>
      <w:lang w:eastAsia="fr-FR"/>
    </w:rPr>
  </w:style>
  <w:style w:type="paragraph" w:customStyle="1" w:styleId="xl63">
    <w:name w:val="xl63"/>
    <w:basedOn w:val="Normal"/>
    <w:rsid w:val="005C4E62"/>
    <w:pP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auto"/>
      <w:sz w:val="24"/>
      <w:szCs w:val="24"/>
      <w:lang w:eastAsia="fr-FR"/>
    </w:rPr>
  </w:style>
  <w:style w:type="paragraph" w:customStyle="1" w:styleId="xl64">
    <w:name w:val="xl64"/>
    <w:basedOn w:val="Normal"/>
    <w:rsid w:val="005C4E62"/>
    <w:pPr>
      <w:spacing w:before="100" w:beforeAutospacing="1" w:after="100" w:afterAutospacing="1"/>
      <w:jc w:val="left"/>
    </w:pPr>
    <w:rPr>
      <w:rFonts w:cs="Times New Roman"/>
      <w:color w:val="808080"/>
      <w:sz w:val="24"/>
      <w:szCs w:val="24"/>
      <w:lang w:eastAsia="fr-FR"/>
    </w:rPr>
  </w:style>
  <w:style w:type="paragraph" w:customStyle="1" w:styleId="xl65">
    <w:name w:val="xl65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</w:pPr>
    <w:rPr>
      <w:rFonts w:cs="Times New Roman"/>
      <w:color w:val="auto"/>
      <w:sz w:val="24"/>
      <w:szCs w:val="24"/>
      <w:lang w:eastAsia="fr-FR"/>
    </w:rPr>
  </w:style>
  <w:style w:type="paragraph" w:customStyle="1" w:styleId="xl66">
    <w:name w:val="xl66"/>
    <w:basedOn w:val="Normal"/>
    <w:rsid w:val="005C4E62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67">
    <w:name w:val="xl67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68">
    <w:name w:val="xl68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69">
    <w:name w:val="xl69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70">
    <w:name w:val="xl70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</w:pPr>
    <w:rPr>
      <w:b/>
      <w:bCs/>
      <w:color w:val="auto"/>
      <w:sz w:val="20"/>
      <w:szCs w:val="20"/>
      <w:lang w:eastAsia="fr-FR"/>
    </w:rPr>
  </w:style>
  <w:style w:type="paragraph" w:customStyle="1" w:styleId="xl71">
    <w:name w:val="xl71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72">
    <w:name w:val="xl72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73">
    <w:name w:val="xl73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74">
    <w:name w:val="xl74"/>
    <w:basedOn w:val="Normal"/>
    <w:rsid w:val="005C4E62"/>
    <w:pPr>
      <w:spacing w:before="100" w:beforeAutospacing="1" w:after="100" w:afterAutospacing="1"/>
      <w:jc w:val="left"/>
      <w:textAlignment w:val="top"/>
    </w:pPr>
    <w:rPr>
      <w:rFonts w:cs="Times New Roman"/>
      <w:color w:val="auto"/>
      <w:sz w:val="24"/>
      <w:szCs w:val="24"/>
      <w:lang w:eastAsia="fr-FR"/>
    </w:rPr>
  </w:style>
  <w:style w:type="paragraph" w:customStyle="1" w:styleId="xl75">
    <w:name w:val="xl75"/>
    <w:basedOn w:val="Normal"/>
    <w:rsid w:val="005C4E6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76">
    <w:name w:val="xl76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77">
    <w:name w:val="xl77"/>
    <w:basedOn w:val="Normal"/>
    <w:rsid w:val="005C4E62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78">
    <w:name w:val="xl78"/>
    <w:basedOn w:val="Normal"/>
    <w:rsid w:val="005C4E62"/>
    <w:pP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79">
    <w:name w:val="xl79"/>
    <w:basedOn w:val="Normal"/>
    <w:rsid w:val="005C4E62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80">
    <w:name w:val="xl80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81">
    <w:name w:val="xl81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808080"/>
      <w:sz w:val="20"/>
      <w:szCs w:val="20"/>
      <w:lang w:eastAsia="fr-FR"/>
    </w:rPr>
  </w:style>
  <w:style w:type="paragraph" w:customStyle="1" w:styleId="xl82">
    <w:name w:val="xl82"/>
    <w:basedOn w:val="Normal"/>
    <w:rsid w:val="005C4E62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83">
    <w:name w:val="xl83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84">
    <w:name w:val="xl84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85">
    <w:name w:val="xl85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86">
    <w:name w:val="xl86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808080"/>
      <w:sz w:val="20"/>
      <w:szCs w:val="20"/>
      <w:lang w:eastAsia="fr-FR"/>
    </w:rPr>
  </w:style>
  <w:style w:type="paragraph" w:customStyle="1" w:styleId="xl87">
    <w:name w:val="xl87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</w:pPr>
    <w:rPr>
      <w:b/>
      <w:bCs/>
      <w:color w:val="auto"/>
      <w:sz w:val="20"/>
      <w:szCs w:val="20"/>
      <w:lang w:eastAsia="fr-FR"/>
    </w:rPr>
  </w:style>
  <w:style w:type="paragraph" w:customStyle="1" w:styleId="xl88">
    <w:name w:val="xl88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89">
    <w:name w:val="xl89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left"/>
    </w:pPr>
    <w:rPr>
      <w:color w:val="808080"/>
      <w:sz w:val="20"/>
      <w:szCs w:val="20"/>
      <w:lang w:eastAsia="fr-FR"/>
    </w:rPr>
  </w:style>
  <w:style w:type="paragraph" w:customStyle="1" w:styleId="xl90">
    <w:name w:val="xl90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</w:pPr>
    <w:rPr>
      <w:rFonts w:cs="Times New Roman"/>
      <w:color w:val="auto"/>
      <w:sz w:val="24"/>
      <w:szCs w:val="24"/>
      <w:lang w:eastAsia="fr-FR"/>
    </w:rPr>
  </w:style>
  <w:style w:type="paragraph" w:customStyle="1" w:styleId="xl91">
    <w:name w:val="xl91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808080"/>
      <w:sz w:val="20"/>
      <w:szCs w:val="20"/>
      <w:lang w:eastAsia="fr-FR"/>
    </w:rPr>
  </w:style>
  <w:style w:type="paragraph" w:customStyle="1" w:styleId="xl92">
    <w:name w:val="xl92"/>
    <w:basedOn w:val="Normal"/>
    <w:rsid w:val="005C4E62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93">
    <w:name w:val="xl93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808080"/>
      <w:sz w:val="20"/>
      <w:szCs w:val="20"/>
      <w:lang w:eastAsia="fr-FR"/>
    </w:rPr>
  </w:style>
  <w:style w:type="paragraph" w:customStyle="1" w:styleId="xl94">
    <w:name w:val="xl94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757171"/>
      <w:sz w:val="20"/>
      <w:szCs w:val="20"/>
      <w:lang w:eastAsia="fr-FR"/>
    </w:rPr>
  </w:style>
  <w:style w:type="paragraph" w:customStyle="1" w:styleId="xl95">
    <w:name w:val="xl95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lang w:eastAsia="fr-FR"/>
    </w:rPr>
  </w:style>
  <w:style w:type="paragraph" w:customStyle="1" w:styleId="xl96">
    <w:name w:val="xl96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u w:val="single"/>
      <w:lang w:eastAsia="fr-FR"/>
    </w:rPr>
  </w:style>
  <w:style w:type="paragraph" w:customStyle="1" w:styleId="xl97">
    <w:name w:val="xl97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757171"/>
      <w:sz w:val="20"/>
      <w:szCs w:val="20"/>
      <w:u w:val="single"/>
      <w:lang w:eastAsia="fr-FR"/>
    </w:rPr>
  </w:style>
  <w:style w:type="paragraph" w:customStyle="1" w:styleId="xl98">
    <w:name w:val="xl98"/>
    <w:basedOn w:val="Normal"/>
    <w:rsid w:val="005C4E62"/>
    <w:pPr>
      <w:spacing w:before="100" w:beforeAutospacing="1" w:after="100" w:afterAutospacing="1"/>
      <w:jc w:val="left"/>
    </w:pPr>
    <w:rPr>
      <w:color w:val="auto"/>
      <w:sz w:val="24"/>
      <w:szCs w:val="24"/>
      <w:lang w:eastAsia="fr-FR"/>
    </w:rPr>
  </w:style>
  <w:style w:type="paragraph" w:customStyle="1" w:styleId="xl99">
    <w:name w:val="xl99"/>
    <w:basedOn w:val="Normal"/>
    <w:rsid w:val="005C4E62"/>
    <w:pP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100">
    <w:name w:val="xl100"/>
    <w:basedOn w:val="Normal"/>
    <w:rsid w:val="005C4E62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808080"/>
      <w:sz w:val="20"/>
      <w:szCs w:val="20"/>
      <w:lang w:eastAsia="fr-FR"/>
    </w:rPr>
  </w:style>
  <w:style w:type="paragraph" w:customStyle="1" w:styleId="xl101">
    <w:name w:val="xl101"/>
    <w:basedOn w:val="Normal"/>
    <w:rsid w:val="005C4E62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auto"/>
      <w:sz w:val="20"/>
      <w:szCs w:val="20"/>
      <w:lang w:eastAsia="fr-FR"/>
    </w:rPr>
  </w:style>
  <w:style w:type="paragraph" w:customStyle="1" w:styleId="xl102">
    <w:name w:val="xl102"/>
    <w:basedOn w:val="Normal"/>
    <w:rsid w:val="005C4E6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808080"/>
      <w:sz w:val="20"/>
      <w:szCs w:val="20"/>
      <w:lang w:eastAsia="fr-FR"/>
    </w:rPr>
  </w:style>
  <w:style w:type="paragraph" w:customStyle="1" w:styleId="xl103">
    <w:name w:val="xl103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808080"/>
      <w:sz w:val="20"/>
      <w:szCs w:val="20"/>
      <w:lang w:eastAsia="fr-FR"/>
    </w:rPr>
  </w:style>
  <w:style w:type="paragraph" w:customStyle="1" w:styleId="xl104">
    <w:name w:val="xl104"/>
    <w:basedOn w:val="Normal"/>
    <w:rsid w:val="005C4E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sz w:val="20"/>
      <w:szCs w:val="20"/>
      <w:u w:val="single"/>
      <w:lang w:eastAsia="fr-FR"/>
    </w:rPr>
  </w:style>
  <w:style w:type="paragraph" w:customStyle="1" w:styleId="xl105">
    <w:name w:val="xl105"/>
    <w:basedOn w:val="Normal"/>
    <w:rsid w:val="005C4E62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808080"/>
      <w:sz w:val="20"/>
      <w:szCs w:val="20"/>
      <w:u w:val="single"/>
      <w:lang w:eastAsia="fr-FR"/>
    </w:rPr>
  </w:style>
  <w:style w:type="paragraph" w:customStyle="1" w:styleId="xl106">
    <w:name w:val="xl106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color w:val="auto"/>
      <w:sz w:val="20"/>
      <w:szCs w:val="20"/>
      <w:lang w:eastAsia="fr-FR"/>
    </w:rPr>
  </w:style>
  <w:style w:type="paragraph" w:customStyle="1" w:styleId="xl107">
    <w:name w:val="xl107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</w:pPr>
    <w:rPr>
      <w:b/>
      <w:bCs/>
      <w:color w:val="auto"/>
      <w:sz w:val="20"/>
      <w:szCs w:val="20"/>
      <w:lang w:eastAsia="fr-FR"/>
    </w:rPr>
  </w:style>
  <w:style w:type="paragraph" w:customStyle="1" w:styleId="xl108">
    <w:name w:val="xl108"/>
    <w:basedOn w:val="Normal"/>
    <w:rsid w:val="005C4E6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109">
    <w:name w:val="xl109"/>
    <w:basedOn w:val="Normal"/>
    <w:rsid w:val="005C4E62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110">
    <w:name w:val="xl110"/>
    <w:basedOn w:val="Normal"/>
    <w:rsid w:val="005C4E62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111">
    <w:name w:val="xl111"/>
    <w:basedOn w:val="Normal"/>
    <w:rsid w:val="005C4E62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112">
    <w:name w:val="xl112"/>
    <w:basedOn w:val="Normal"/>
    <w:rsid w:val="005C4E62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left"/>
    </w:pPr>
    <w:rPr>
      <w:b/>
      <w:bCs/>
      <w:color w:val="auto"/>
      <w:sz w:val="20"/>
      <w:szCs w:val="20"/>
      <w:lang w:eastAsia="fr-FR"/>
    </w:rPr>
  </w:style>
  <w:style w:type="paragraph" w:customStyle="1" w:styleId="xl113">
    <w:name w:val="xl113"/>
    <w:basedOn w:val="Normal"/>
    <w:rsid w:val="005C4E62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color w:val="auto"/>
      <w:sz w:val="20"/>
      <w:szCs w:val="20"/>
      <w:lang w:eastAsia="fr-FR"/>
    </w:rPr>
  </w:style>
  <w:style w:type="paragraph" w:customStyle="1" w:styleId="xl114">
    <w:name w:val="xl114"/>
    <w:basedOn w:val="Normal"/>
    <w:rsid w:val="005C4E62"/>
    <w:pP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115">
    <w:name w:val="xl115"/>
    <w:basedOn w:val="Normal"/>
    <w:rsid w:val="005C4E62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116">
    <w:name w:val="xl116"/>
    <w:basedOn w:val="Normal"/>
    <w:rsid w:val="005C4E62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auto"/>
      <w:sz w:val="20"/>
      <w:szCs w:val="20"/>
      <w:lang w:eastAsia="fr-FR"/>
    </w:rPr>
  </w:style>
  <w:style w:type="paragraph" w:customStyle="1" w:styleId="xl117">
    <w:name w:val="xl117"/>
    <w:basedOn w:val="Normal"/>
    <w:rsid w:val="005C4E62"/>
    <w:pPr>
      <w:pBdr>
        <w:left w:val="single" w:sz="8" w:space="0" w:color="auto"/>
      </w:pBdr>
      <w:spacing w:before="100" w:beforeAutospacing="1" w:after="100" w:afterAutospacing="1"/>
      <w:jc w:val="left"/>
      <w:textAlignment w:val="center"/>
    </w:pPr>
    <w:rPr>
      <w:color w:val="auto"/>
      <w:sz w:val="20"/>
      <w:szCs w:val="20"/>
      <w:lang w:eastAsia="fr-FR"/>
    </w:rPr>
  </w:style>
  <w:style w:type="paragraph" w:customStyle="1" w:styleId="xl118">
    <w:name w:val="xl118"/>
    <w:basedOn w:val="Normal"/>
    <w:rsid w:val="005C4E6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color w:val="auto"/>
      <w:sz w:val="20"/>
      <w:szCs w:val="20"/>
      <w:lang w:eastAsia="fr-FR"/>
    </w:rPr>
  </w:style>
  <w:style w:type="paragraph" w:customStyle="1" w:styleId="xl119">
    <w:name w:val="xl119"/>
    <w:basedOn w:val="Normal"/>
    <w:rsid w:val="005C4E6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left"/>
      <w:textAlignment w:val="top"/>
    </w:pPr>
    <w:rPr>
      <w:b/>
      <w:bCs/>
      <w:color w:val="auto"/>
      <w:sz w:val="20"/>
      <w:szCs w:val="20"/>
      <w:lang w:eastAsia="fr-FR"/>
    </w:rPr>
  </w:style>
  <w:style w:type="paragraph" w:customStyle="1" w:styleId="xl120">
    <w:name w:val="xl120"/>
    <w:basedOn w:val="Normal"/>
    <w:rsid w:val="005C4E62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left"/>
      <w:textAlignment w:val="top"/>
    </w:pPr>
    <w:rPr>
      <w:b/>
      <w:bCs/>
      <w:color w:val="auto"/>
      <w:sz w:val="20"/>
      <w:szCs w:val="20"/>
      <w:lang w:eastAsia="fr-FR"/>
    </w:rPr>
  </w:style>
  <w:style w:type="paragraph" w:customStyle="1" w:styleId="xl121">
    <w:name w:val="xl121"/>
    <w:basedOn w:val="Normal"/>
    <w:rsid w:val="005C4E62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122">
    <w:name w:val="xl122"/>
    <w:basedOn w:val="Normal"/>
    <w:rsid w:val="005C4E6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jc w:val="center"/>
      <w:textAlignment w:val="center"/>
    </w:pPr>
    <w:rPr>
      <w:b/>
      <w:bCs/>
      <w:color w:val="auto"/>
      <w:sz w:val="20"/>
      <w:szCs w:val="20"/>
      <w:lang w:eastAsia="fr-FR"/>
    </w:rPr>
  </w:style>
  <w:style w:type="paragraph" w:customStyle="1" w:styleId="xl123">
    <w:name w:val="xl123"/>
    <w:basedOn w:val="Normal"/>
    <w:rsid w:val="005C4E62"/>
    <w:pPr>
      <w:shd w:val="clear" w:color="000000" w:fill="BDD7EE"/>
      <w:spacing w:before="100" w:beforeAutospacing="1" w:after="100" w:afterAutospacing="1"/>
      <w:jc w:val="left"/>
      <w:textAlignment w:val="top"/>
    </w:pPr>
    <w:rPr>
      <w:rFonts w:cs="Times New Roman"/>
      <w:color w:val="auto"/>
      <w:sz w:val="24"/>
      <w:szCs w:val="24"/>
      <w:lang w:eastAsia="fr-FR"/>
    </w:rPr>
  </w:style>
  <w:style w:type="paragraph" w:customStyle="1" w:styleId="xl124">
    <w:name w:val="xl124"/>
    <w:basedOn w:val="Normal"/>
    <w:rsid w:val="005C4E62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left"/>
      <w:textAlignment w:val="top"/>
    </w:pPr>
    <w:rPr>
      <w:b/>
      <w:bCs/>
      <w:color w:val="auto"/>
      <w:sz w:val="20"/>
      <w:szCs w:val="20"/>
      <w:lang w:eastAsia="fr-FR"/>
    </w:rPr>
  </w:style>
  <w:style w:type="paragraph" w:customStyle="1" w:styleId="xl125">
    <w:name w:val="xl125"/>
    <w:basedOn w:val="Normal"/>
    <w:rsid w:val="005C4E62"/>
    <w:pPr>
      <w:pBdr>
        <w:top w:val="single" w:sz="8" w:space="0" w:color="auto"/>
        <w:bottom w:val="single" w:sz="8" w:space="0" w:color="auto"/>
      </w:pBdr>
      <w:shd w:val="clear" w:color="000000" w:fill="BDD7EE"/>
      <w:spacing w:before="100" w:beforeAutospacing="1" w:after="100" w:afterAutospacing="1"/>
      <w:jc w:val="left"/>
      <w:textAlignment w:val="top"/>
    </w:pPr>
    <w:rPr>
      <w:b/>
      <w:bCs/>
      <w:color w:val="auto"/>
      <w:sz w:val="20"/>
      <w:szCs w:val="20"/>
      <w:lang w:eastAsia="fr-FR"/>
    </w:rPr>
  </w:style>
  <w:style w:type="paragraph" w:customStyle="1" w:styleId="xl126">
    <w:name w:val="xl126"/>
    <w:basedOn w:val="Normal"/>
    <w:rsid w:val="005C4E62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7EE"/>
      <w:spacing w:before="100" w:beforeAutospacing="1" w:after="100" w:afterAutospacing="1"/>
      <w:jc w:val="left"/>
      <w:textAlignment w:val="top"/>
    </w:pPr>
    <w:rPr>
      <w:b/>
      <w:bCs/>
      <w:color w:val="auto"/>
      <w:sz w:val="20"/>
      <w:szCs w:val="20"/>
      <w:lang w:eastAsia="fr-FR"/>
    </w:rPr>
  </w:style>
  <w:style w:type="paragraph" w:customStyle="1" w:styleId="xl127">
    <w:name w:val="xl127"/>
    <w:basedOn w:val="Normal"/>
    <w:rsid w:val="005C4E62"/>
    <w:pPr>
      <w:shd w:val="clear" w:color="000000" w:fill="BDD7EE"/>
      <w:spacing w:before="100" w:beforeAutospacing="1" w:after="100" w:afterAutospacing="1"/>
      <w:jc w:val="left"/>
    </w:pPr>
    <w:rPr>
      <w:rFonts w:cs="Times New Roman"/>
      <w:color w:val="auto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82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28">
    <w:name w:val="xl128"/>
    <w:basedOn w:val="Normal"/>
    <w:rsid w:val="00AA4623"/>
    <w:pPr>
      <w:spacing w:before="100" w:beforeAutospacing="1" w:after="100" w:afterAutospacing="1"/>
      <w:jc w:val="left"/>
    </w:pPr>
    <w:rPr>
      <w:rFonts w:cs="Times New Roman"/>
      <w:color w:val="auto"/>
      <w:lang w:eastAsia="fr-FR"/>
    </w:rPr>
  </w:style>
  <w:style w:type="paragraph" w:customStyle="1" w:styleId="xl129">
    <w:name w:val="xl129"/>
    <w:basedOn w:val="Normal"/>
    <w:rsid w:val="00AA4623"/>
    <w:pPr>
      <w:pBdr>
        <w:left w:val="single" w:sz="8" w:space="0" w:color="auto"/>
      </w:pBdr>
      <w:spacing w:before="100" w:beforeAutospacing="1" w:after="100" w:afterAutospacing="1"/>
      <w:jc w:val="left"/>
    </w:pPr>
    <w:rPr>
      <w:rFonts w:ascii="Calibri" w:hAnsi="Calibri" w:cs="Calibri"/>
      <w:b/>
      <w:bCs/>
      <w:color w:val="auto"/>
      <w:lang w:eastAsia="fr-FR"/>
    </w:rPr>
  </w:style>
  <w:style w:type="paragraph" w:customStyle="1" w:styleId="xl130">
    <w:name w:val="xl130"/>
    <w:basedOn w:val="Normal"/>
    <w:rsid w:val="00AA4623"/>
    <w:pPr>
      <w:pBdr>
        <w:right w:val="single" w:sz="4" w:space="0" w:color="auto"/>
      </w:pBdr>
      <w:spacing w:before="100" w:beforeAutospacing="1" w:after="100" w:afterAutospacing="1"/>
      <w:jc w:val="left"/>
    </w:pPr>
    <w:rPr>
      <w:rFonts w:ascii="Calibri" w:hAnsi="Calibri" w:cs="Calibri"/>
      <w:b/>
      <w:bCs/>
      <w:color w:val="auto"/>
      <w:lang w:eastAsia="fr-FR"/>
    </w:rPr>
  </w:style>
  <w:style w:type="paragraph" w:customStyle="1" w:styleId="xl131">
    <w:name w:val="xl131"/>
    <w:basedOn w:val="Normal"/>
    <w:rsid w:val="00AA462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auto"/>
      <w:lang w:eastAsia="fr-FR"/>
    </w:rPr>
  </w:style>
  <w:style w:type="paragraph" w:customStyle="1" w:styleId="xl132">
    <w:name w:val="xl132"/>
    <w:basedOn w:val="Normal"/>
    <w:rsid w:val="00AA4623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auto"/>
      <w:lang w:eastAsia="fr-FR"/>
    </w:rPr>
  </w:style>
  <w:style w:type="paragraph" w:customStyle="1" w:styleId="xl133">
    <w:name w:val="xl133"/>
    <w:basedOn w:val="Normal"/>
    <w:rsid w:val="00AA4623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left"/>
    </w:pPr>
    <w:rPr>
      <w:rFonts w:cs="Times New Roman"/>
      <w:color w:val="auto"/>
      <w:lang w:eastAsia="fr-FR"/>
    </w:rPr>
  </w:style>
  <w:style w:type="paragraph" w:customStyle="1" w:styleId="xl134">
    <w:name w:val="xl134"/>
    <w:basedOn w:val="Normal"/>
    <w:rsid w:val="00AA4623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Times New Roman"/>
      <w:color w:val="auto"/>
      <w:lang w:eastAsia="fr-FR"/>
    </w:rPr>
  </w:style>
  <w:style w:type="paragraph" w:customStyle="1" w:styleId="xl135">
    <w:name w:val="xl135"/>
    <w:basedOn w:val="Normal"/>
    <w:rsid w:val="006566E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color w:val="808080"/>
      <w:lang w:eastAsia="fr-FR"/>
    </w:rPr>
  </w:style>
  <w:style w:type="paragraph" w:customStyle="1" w:styleId="xl136">
    <w:name w:val="xl136"/>
    <w:basedOn w:val="Normal"/>
    <w:rsid w:val="006566E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color w:val="808080"/>
      <w:lang w:eastAsia="fr-FR"/>
    </w:rPr>
  </w:style>
  <w:style w:type="paragraph" w:customStyle="1" w:styleId="xl137">
    <w:name w:val="xl137"/>
    <w:basedOn w:val="Normal"/>
    <w:rsid w:val="006566EB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808080"/>
      <w:lang w:eastAsia="fr-FR"/>
    </w:rPr>
  </w:style>
  <w:style w:type="paragraph" w:customStyle="1" w:styleId="xl138">
    <w:name w:val="xl138"/>
    <w:basedOn w:val="Normal"/>
    <w:rsid w:val="006566EB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808080"/>
      <w:lang w:eastAsia="fr-FR"/>
    </w:rPr>
  </w:style>
  <w:style w:type="paragraph" w:customStyle="1" w:styleId="xl139">
    <w:name w:val="xl139"/>
    <w:basedOn w:val="Normal"/>
    <w:rsid w:val="006566EB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000000"/>
      <w:lang w:eastAsia="fr-FR"/>
    </w:rPr>
  </w:style>
  <w:style w:type="paragraph" w:customStyle="1" w:styleId="xl140">
    <w:name w:val="xl140"/>
    <w:basedOn w:val="Normal"/>
    <w:rsid w:val="006566EB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b/>
      <w:bCs/>
      <w:color w:val="000000"/>
      <w:lang w:eastAsia="fr-FR"/>
    </w:rPr>
  </w:style>
  <w:style w:type="paragraph" w:customStyle="1" w:styleId="xl141">
    <w:name w:val="xl141"/>
    <w:basedOn w:val="Normal"/>
    <w:rsid w:val="006566EB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i/>
      <w:iCs/>
      <w:color w:val="000000"/>
      <w:lang w:eastAsia="fr-FR"/>
    </w:rPr>
  </w:style>
  <w:style w:type="paragraph" w:customStyle="1" w:styleId="xl142">
    <w:name w:val="xl142"/>
    <w:basedOn w:val="Normal"/>
    <w:rsid w:val="006566EB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i/>
      <w:iCs/>
      <w:color w:val="000000"/>
      <w:lang w:eastAsia="fr-FR"/>
    </w:rPr>
  </w:style>
  <w:style w:type="paragraph" w:customStyle="1" w:styleId="xl143">
    <w:name w:val="xl143"/>
    <w:basedOn w:val="Normal"/>
    <w:rsid w:val="006566EB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i/>
      <w:iCs/>
      <w:color w:val="808080"/>
      <w:lang w:eastAsia="fr-FR"/>
    </w:rPr>
  </w:style>
  <w:style w:type="paragraph" w:customStyle="1" w:styleId="xl144">
    <w:name w:val="xl144"/>
    <w:basedOn w:val="Normal"/>
    <w:rsid w:val="006566EB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i/>
      <w:iCs/>
      <w:color w:val="80808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7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eoffroy/Library/Group%20Containers/UBF8T346G9.Office/User%20Content.localized/Templates.localized/CR-Alois-Adulte-2025-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NfcaC6nBL+WS6dpuwGPbrJygyw==">CgMxLjA4AHIhMVJmazlza3RvSFY3ZDM4eGZOOTNSMXpvY2U0eVl1UkN3</go:docsCustomData>
</go:gDocsCustomXmlDataStorage>
</file>

<file path=customXml/itemProps1.xml><?xml version="1.0" encoding="utf-8"?>
<ds:datastoreItem xmlns:ds="http://schemas.openxmlformats.org/officeDocument/2006/customXml" ds:itemID="{80C2B4D1-EF54-0A4C-993D-9DC06046D3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CR-Alois-Adulte-2025-07.dotx</Template>
  <TotalTime>1106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ggagliardi@outlook.fr</cp:lastModifiedBy>
  <cp:revision>357</cp:revision>
  <dcterms:created xsi:type="dcterms:W3CDTF">2025-07-17T14:54:00Z</dcterms:created>
  <dcterms:modified xsi:type="dcterms:W3CDTF">2026-07-15T12:10:00Z</dcterms:modified>
</cp:coreProperties>
</file>