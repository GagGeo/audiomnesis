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957923" w14:textId="76BE359E" w:rsidR="004011D1" w:rsidRDefault="00346518" w:rsidP="004011D1">
      <w:pPr>
        <w:ind w:left="2268"/>
      </w:pPr>
      <w:r>
        <w:rPr>
          <w:b/>
          <w:noProof/>
        </w:rPr>
        <w:t>Recipients:</w:t>
      </w:r>
    </w:p>
    <w:tbl>
      <w:tblPr>
        <w:tblStyle w:val="Grilledutableau"/>
        <w:tblW w:w="8080" w:type="dxa"/>
        <w:tblInd w:w="24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31"/>
        <w:gridCol w:w="4049"/>
      </w:tblGrid>
      <w:tr w:rsidR="00A524E3" w:rsidRPr="00EF24BF" w14:paraId="6306288F" w14:textId="77777777" w:rsidTr="00A524E3">
        <w:tc>
          <w:tcPr>
            <w:tcW w:w="4031" w:type="dxa"/>
          </w:tcPr>
          <w:p w14:paraId="2F7D4347" w14:textId="59B2BCD1" w:rsidR="00A34347" w:rsidRPr="00EF24BF" w:rsidRDefault="002F00B1" w:rsidP="008B595B">
            <w:pPr>
              <w:pStyle w:val="Paragraphedeliste"/>
              <w:numPr>
                <w:ilvl w:val="0"/>
                <w:numId w:val="1"/>
              </w:numPr>
              <w:spacing w:before="0"/>
              <w:ind w:left="284" w:hanging="76"/>
              <w:textDirection w:val="btLr"/>
              <w:rPr>
                <w:rFonts w:cs="Times New Roman"/>
              </w:rPr>
            </w:pPr>
            <w:r>
              <w:rPr>
                <w:rFonts w:cs="Times New Roman"/>
              </w:rPr>
              <w:t xml:space="preserve"> </w:t>
            </w:r>
          </w:p>
        </w:tc>
        <w:tc>
          <w:tcPr>
            <w:tcW w:w="4049" w:type="dxa"/>
          </w:tcPr>
          <w:p w14:paraId="738ABDDA" w14:textId="7E4A503F" w:rsidR="00A34347" w:rsidRPr="00EF24BF" w:rsidRDefault="00346518" w:rsidP="008B595B">
            <w:pPr>
              <w:spacing w:before="0" w:line="276" w:lineRule="auto"/>
              <w:jc w:val="right"/>
              <w:rPr>
                <w:rFonts w:cs="Times New Roman"/>
                <w:b/>
              </w:rPr>
            </w:pPr>
            <w:r>
              <w:rPr>
                <w:rFonts w:cs="Times New Roman"/>
                <w:b/>
              </w:rPr>
              <w:t>First name LAST NAME</w:t>
            </w:r>
          </w:p>
          <w:p w14:paraId="2CA243D7" w14:textId="788DBD89" w:rsidR="00A34347" w:rsidRPr="00EF24BF" w:rsidRDefault="00346518" w:rsidP="008B595B">
            <w:pPr>
              <w:spacing w:before="0" w:line="276" w:lineRule="auto"/>
              <w:jc w:val="right"/>
              <w:rPr>
                <w:rFonts w:cs="Times New Roman"/>
                <w:i/>
                <w:sz w:val="14"/>
                <w:szCs w:val="14"/>
              </w:rPr>
            </w:pPr>
            <w:r>
              <w:rPr>
                <w:rFonts w:cs="Times New Roman"/>
                <w:i/>
                <w:sz w:val="14"/>
                <w:szCs w:val="14"/>
              </w:rPr>
              <w:t>ROLE</w:t>
            </w:r>
          </w:p>
          <w:p w14:paraId="68115B75" w14:textId="706FF4FE" w:rsidR="00A34347" w:rsidRPr="00EF24BF" w:rsidRDefault="00346518" w:rsidP="008B595B">
            <w:pPr>
              <w:spacing w:before="0" w:line="276" w:lineRule="auto"/>
              <w:jc w:val="right"/>
              <w:rPr>
                <w:rFonts w:cs="Times New Roman"/>
                <w:i/>
                <w:sz w:val="14"/>
                <w:szCs w:val="14"/>
              </w:rPr>
            </w:pPr>
            <w:r>
              <w:rPr>
                <w:rFonts w:cs="Times New Roman"/>
                <w:i/>
                <w:sz w:val="14"/>
                <w:szCs w:val="14"/>
              </w:rPr>
              <w:t>TITLE</w:t>
            </w:r>
          </w:p>
          <w:p w14:paraId="7CEE74DC" w14:textId="6FB76DEC" w:rsidR="00A34347" w:rsidRPr="00EF24BF" w:rsidRDefault="00A34347" w:rsidP="008B595B">
            <w:pPr>
              <w:spacing w:before="0" w:line="276" w:lineRule="auto"/>
              <w:jc w:val="right"/>
              <w:rPr>
                <w:rFonts w:cs="Times New Roman"/>
                <w:b/>
              </w:rPr>
            </w:pPr>
            <w:r w:rsidRPr="00EF24BF">
              <w:rPr>
                <w:rFonts w:cs="Times New Roman"/>
                <w:i/>
                <w:sz w:val="14"/>
                <w:szCs w:val="14"/>
              </w:rPr>
              <w:t>ADELI: ## / RPPS: ##</w:t>
            </w:r>
          </w:p>
        </w:tc>
      </w:tr>
    </w:tbl>
    <w:p w14:paraId="7E4EF3E6" w14:textId="576FCAA6" w:rsidR="001E49F2" w:rsidRPr="00EF24BF" w:rsidRDefault="00A524E3" w:rsidP="008B595B">
      <w:pPr>
        <w:spacing w:before="0"/>
        <w:rPr>
          <w:rFonts w:cs="Times New Roman"/>
        </w:rPr>
      </w:pPr>
      <w:r>
        <w:rPr>
          <w:b/>
          <w:noProof/>
        </w:rPr>
        <mc:AlternateContent>
          <mc:Choice Requires="wps">
            <w:drawing>
              <wp:anchor distT="0" distB="0" distL="0" distR="0" simplePos="0" relativeHeight="251668480" behindDoc="0" locked="0" layoutInCell="1" hidden="0" allowOverlap="1" wp14:anchorId="5B2BB40F" wp14:editId="32FBCDC5">
                <wp:simplePos x="0" y="0"/>
                <wp:positionH relativeFrom="margin">
                  <wp:posOffset>-175020</wp:posOffset>
                </wp:positionH>
                <wp:positionV relativeFrom="margin">
                  <wp:posOffset>689198</wp:posOffset>
                </wp:positionV>
                <wp:extent cx="1532890" cy="834390"/>
                <wp:effectExtent l="0" t="0" r="3810" b="3810"/>
                <wp:wrapNone/>
                <wp:docPr id="493347764" name="Rectangle 493347764"/>
                <wp:cNvGraphicFramePr/>
                <a:graphic xmlns:a="http://schemas.openxmlformats.org/drawingml/2006/main">
                  <a:graphicData uri="http://schemas.microsoft.com/office/word/2010/wordprocessingShape">
                    <wps:wsp>
                      <wps:cNvSpPr/>
                      <wps:spPr>
                        <a:xfrm>
                          <a:off x="0" y="0"/>
                          <a:ext cx="1532890" cy="834390"/>
                        </a:xfrm>
                        <a:prstGeom prst="rect">
                          <a:avLst/>
                        </a:prstGeom>
                        <a:solidFill>
                          <a:schemeClr val="lt1"/>
                        </a:solidFill>
                        <a:ln>
                          <a:noFill/>
                        </a:ln>
                      </wps:spPr>
                      <wps:txbx>
                        <w:txbxContent>
                          <w:p w14:paraId="59F78DC1" w14:textId="2812B14A" w:rsidR="00A524E3" w:rsidRDefault="00346518" w:rsidP="00A524E3">
                            <w:pPr>
                              <w:textDirection w:val="btLr"/>
                              <w:rPr>
                                <w:rFonts w:ascii="Calibri" w:eastAsia="Arial" w:hAnsi="Calibri" w:cs="Calibri"/>
                                <w:sz w:val="14"/>
                              </w:rPr>
                            </w:pPr>
                            <w:r>
                              <w:rPr>
                                <w:rFonts w:ascii="Calibri" w:eastAsia="Arial" w:hAnsi="Calibri" w:cs="Calibri"/>
                                <w:sz w:val="14"/>
                              </w:rPr>
                              <w:t xml:space="preserve">Votre LOGO au-dessus. </w:t>
                            </w:r>
                          </w:p>
                          <w:p w14:paraId="518A22C0" w14:textId="303A03DF" w:rsidR="00346518" w:rsidRPr="00CE45F0" w:rsidRDefault="00346518" w:rsidP="00A524E3">
                            <w:pPr>
                              <w:textDirection w:val="btLr"/>
                              <w:rPr>
                                <w:rFonts w:ascii="Calibri" w:hAnsi="Calibri" w:cs="Calibri"/>
                              </w:rPr>
                            </w:pPr>
                            <w:r>
                              <w:rPr>
                                <w:rFonts w:ascii="Calibri" w:eastAsia="Arial" w:hAnsi="Calibri" w:cs="Calibri"/>
                                <w:sz w:val="14"/>
                              </w:rPr>
                              <w:t>Adresse de Votre Compagnie ICI</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5B2BB40F" id="Rectangle 493347764" o:spid="_x0000_s1026" style="position:absolute;left:0;text-align:left;margin-left:-13.8pt;margin-top:54.25pt;width:120.7pt;height:65.7pt;z-index:251668480;visibility:visible;mso-wrap-style:square;mso-width-percent:0;mso-height-percent:0;mso-wrap-distance-left:0;mso-wrap-distance-top:0;mso-wrap-distance-right:0;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" fillcolor="white [3201]" stroked="f">
                <v:textbox inset="0,0,0,0">
                  <w:txbxContent>
                    <w:p w14:paraId="59F78DC1" w14:textId="2812B14A" w:rsidR="00A524E3" w:rsidRDefault="00346518" w:rsidP="00A524E3">
                      <w:pPr>
                        <w:textDirection w:val="btLr"/>
                        <w:rPr>
                          <w:rFonts w:ascii="Calibri" w:eastAsia="Arial" w:hAnsi="Calibri" w:cs="Calibri"/>
                          <w:sz w:val="14"/>
                        </w:rPr>
                      </w:pPr>
                      <w:r>
                        <w:rPr>
                          <w:rFonts w:ascii="Calibri" w:eastAsia="Arial" w:hAnsi="Calibri" w:cs="Calibri"/>
                          <w:sz w:val="14"/>
                        </w:rPr>
                        <w:t xml:space="preserve">Votre LOGO au-dessus. </w:t>
                      </w:r>
                    </w:p>
                    <w:p w14:paraId="518A22C0" w14:textId="303A03DF" w:rsidR="00346518" w:rsidRPr="00CE45F0" w:rsidRDefault="00346518" w:rsidP="00A524E3">
                      <w:pPr>
                        <w:textDirection w:val="btLr"/>
                        <w:rPr>
                          <w:rFonts w:ascii="Calibri" w:hAnsi="Calibri" w:cs="Calibri"/>
                        </w:rPr>
                      </w:pPr>
                      <w:r>
                        <w:rPr>
                          <w:rFonts w:ascii="Calibri" w:eastAsia="Arial" w:hAnsi="Calibri" w:cs="Calibri"/>
                          <w:sz w:val="14"/>
                        </w:rPr>
                        <w:t>Adresse de Votre Compagnie ICI</w:t>
                      </w:r>
                    </w:p>
                  </w:txbxContent>
                </v:textbox>
                <w10:wrap anchorx="margin" anchory="margin"/>
              </v:rect>
            </w:pict>
          </mc:Fallback>
        </mc:AlternateContent>
      </w:r>
    </w:p>
    <w:p w14:paraId="35EFCBB8" w14:textId="3902827B" w:rsidR="001E49F2" w:rsidRPr="00EF24BF" w:rsidRDefault="008F3D52" w:rsidP="00853846">
      <w:pPr>
        <w:spacing w:before="0" w:line="276" w:lineRule="auto"/>
        <w:ind w:left="2410"/>
        <w:rPr>
          <w:rFonts w:cs="Times New Roman"/>
        </w:rPr>
      </w:pPr>
      <w:r w:rsidRPr="00EF24BF">
        <w:rPr>
          <w:rFonts w:cs="Times New Roman"/>
          <w:b/>
        </w:rPr>
        <w:t>Date of examination: 2026-</w:t>
      </w:r>
    </w:p>
    <w:p w14:paraId="3D5BB878" w14:textId="24395C0E" w:rsidR="009A599F" w:rsidRPr="00A524E3" w:rsidRDefault="008F3D52" w:rsidP="00A524E3">
      <w:pPr>
        <w:spacing w:before="0" w:line="276" w:lineRule="auto"/>
        <w:ind w:left="2410"/>
        <w:rPr>
          <w:rFonts w:cs="Times New Roman"/>
        </w:rPr>
      </w:pPr>
      <w:r w:rsidRPr="00EF24BF">
        <w:rPr>
          <w:rFonts w:cs="Times New Roman"/>
          <w:b/>
        </w:rPr>
        <w:t>Subject: Neuropsychological examination report</w:t>
      </w:r>
    </w:p>
    <w:tbl>
      <w:tblPr>
        <w:tblpPr w:leftFromText="141" w:rightFromText="141" w:vertAnchor="text" w:horzAnchor="margin" w:tblpXSpec="right" w:tblpY="121"/>
        <w:tblW w:w="8075"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3964"/>
        <w:gridCol w:w="4111"/>
      </w:tblGrid>
      <w:tr w:rsidR="00A524E3" w:rsidRPr="00EF24BF" w14:paraId="3F6FCA18" w14:textId="77777777" w:rsidTr="00A524E3">
        <w:trPr>
          <w:trHeight w:val="417"/>
        </w:trPr>
        <w:tc>
          <w:tcPr>
            <w:tcW w:w="8075" w:type="dxa"/>
            <w:gridSpan w:val="2"/>
            <w:tcBorders>
              <w:top w:val="single" w:sz="4" w:space="0" w:color="000000"/>
              <w:bottom w:val="single" w:sz="4" w:space="0" w:color="auto"/>
            </w:tcBorders>
            <w:vAlign w:val="center"/>
          </w:tcPr>
          <w:p w14:paraId="729E56AB" w14:textId="3B33EAEA" w:rsidR="00A524E3" w:rsidRPr="00A524E3" w:rsidRDefault="00A524E3" w:rsidP="00A524E3">
            <w:pPr>
              <w:spacing w:before="0"/>
              <w:jc w:val="center"/>
              <w:rPr>
                <w:rFonts w:cs="Times New Roman"/>
                <w:b/>
                <w:bCs/>
                <w:color w:val="000000"/>
                <w:sz w:val="24"/>
                <w:szCs w:val="24"/>
              </w:rPr>
            </w:pPr>
            <w:r w:rsidRPr="00A524E3">
              <w:rPr>
                <w:rFonts w:cs="Times New Roman"/>
                <w:b/>
                <w:bCs/>
                <w:color w:val="000000"/>
                <w:sz w:val="24"/>
                <w:szCs w:val="24"/>
              </w:rPr>
              <w:t>NEUROPSYCHOLOGICAL EXAMINATION REPORT</w:t>
            </w:r>
          </w:p>
        </w:tc>
      </w:tr>
      <w:tr w:rsidR="00CE3B70" w:rsidRPr="00EF24BF" w14:paraId="04FCD23C" w14:textId="77777777" w:rsidTr="000754E3">
        <w:trPr>
          <w:trHeight w:val="843"/>
        </w:trPr>
        <w:tc>
          <w:tcPr>
            <w:tcW w:w="3964" w:type="dxa"/>
            <w:tcBorders>
              <w:top w:val="single" w:sz="4" w:space="0" w:color="000000"/>
              <w:bottom w:val="single" w:sz="4" w:space="0" w:color="auto"/>
            </w:tcBorders>
            <w:vAlign w:val="center"/>
          </w:tcPr>
          <w:p w14:paraId="02C0A3EC" w14:textId="30547962" w:rsidR="00CE3B70" w:rsidRPr="00EF24BF" w:rsidRDefault="00CE3B70" w:rsidP="00A524E3">
            <w:pPr>
              <w:spacing w:before="0"/>
              <w:rPr>
                <w:rFonts w:cs="Times New Roman"/>
                <w:color w:val="000000"/>
              </w:rPr>
            </w:pPr>
            <w:r w:rsidRPr="00EF24BF">
              <w:rPr>
                <w:rFonts w:cs="Times New Roman"/>
                <w:b/>
                <w:bCs/>
                <w:color w:val="000000"/>
              </w:rPr>
              <w:t xml:space="preserve">LAST NAME First name: </w:t>
            </w:r>
          </w:p>
          <w:p w14:paraId="1B0A23EB" w14:textId="1EF77F6D" w:rsidR="00CE3B70" w:rsidRPr="00EF24BF" w:rsidRDefault="00CE3B70" w:rsidP="00A524E3">
            <w:pPr>
              <w:spacing w:before="0"/>
              <w:rPr>
                <w:rFonts w:cs="Times New Roman"/>
                <w:color w:val="000000"/>
                <w:highlight w:val="yellow"/>
              </w:rPr>
            </w:pPr>
            <w:r w:rsidRPr="00EF24BF">
              <w:rPr>
                <w:rFonts w:cs="Times New Roman"/>
                <w:b/>
                <w:bCs/>
                <w:color w:val="000000"/>
              </w:rPr>
              <w:t>Date of birth: (years)</w:t>
            </w:r>
          </w:p>
          <w:p w14:paraId="6F10A404" w14:textId="17E03F7C" w:rsidR="00CE3B70" w:rsidRPr="00EF24BF" w:rsidRDefault="00CE3B70" w:rsidP="00A524E3">
            <w:pPr>
              <w:spacing w:before="0"/>
              <w:rPr>
                <w:rFonts w:cs="Times New Roman"/>
                <w:color w:val="000000"/>
              </w:rPr>
            </w:pPr>
            <w:r w:rsidRPr="00EF24BF">
              <w:rPr>
                <w:rFonts w:cs="Times New Roman"/>
                <w:b/>
                <w:bCs/>
                <w:color w:val="000000"/>
              </w:rPr>
              <w:t xml:space="preserve">Handedness: </w:t>
            </w:r>
          </w:p>
          <w:p w14:paraId="6C712FC0" w14:textId="10F02515" w:rsidR="00CE3B70" w:rsidRPr="000754E3" w:rsidRDefault="00CE3B70" w:rsidP="00A524E3">
            <w:pPr>
              <w:spacing w:before="0"/>
              <w:jc w:val="left"/>
              <w:rPr>
                <w:rFonts w:cs="Times New Roman"/>
                <w:b/>
                <w:bCs/>
                <w:color w:val="000000"/>
              </w:rPr>
            </w:pPr>
            <w:r w:rsidRPr="00EF24BF">
              <w:rPr>
                <w:rFonts w:cs="Times New Roman"/>
                <w:b/>
                <w:bCs/>
                <w:color w:val="000000"/>
              </w:rPr>
              <w:t xml:space="preserve">Mother tongue: </w:t>
            </w:r>
          </w:p>
        </w:tc>
        <w:tc>
          <w:tcPr>
            <w:tcW w:w="4111" w:type="dxa"/>
            <w:tcBorders>
              <w:top w:val="single" w:sz="4" w:space="0" w:color="000000"/>
              <w:bottom w:val="single" w:sz="4" w:space="0" w:color="auto"/>
            </w:tcBorders>
          </w:tcPr>
          <w:p w14:paraId="65C47834" w14:textId="67CB5079" w:rsidR="000754E3" w:rsidRDefault="000754E3" w:rsidP="00A524E3">
            <w:pPr>
              <w:spacing w:before="0"/>
              <w:jc w:val="left"/>
              <w:rPr>
                <w:rFonts w:cs="Times New Roman"/>
                <w:b/>
                <w:bCs/>
                <w:color w:val="000000"/>
              </w:rPr>
            </w:pPr>
            <w:r w:rsidRPr="00EF24BF">
              <w:rPr>
                <w:rFonts w:cs="Times New Roman"/>
                <w:b/>
                <w:bCs/>
                <w:color w:val="000000"/>
              </w:rPr>
              <w:t xml:space="preserve">Marital status: </w:t>
            </w:r>
          </w:p>
          <w:p w14:paraId="4D41D428" w14:textId="7DDB147C" w:rsidR="00CE3B70" w:rsidRPr="00EF24BF" w:rsidRDefault="00CE3B70" w:rsidP="00A524E3">
            <w:pPr>
              <w:spacing w:before="0"/>
              <w:jc w:val="left"/>
              <w:rPr>
                <w:rFonts w:cs="Times New Roman"/>
                <w:color w:val="000000"/>
              </w:rPr>
            </w:pPr>
            <w:r w:rsidRPr="00EF24BF">
              <w:rPr>
                <w:rFonts w:cs="Times New Roman"/>
                <w:b/>
                <w:bCs/>
                <w:color w:val="000000"/>
              </w:rPr>
              <w:t xml:space="preserve">Level of education: </w:t>
            </w:r>
          </w:p>
          <w:p w14:paraId="7174E2A9" w14:textId="58ADD3C7" w:rsidR="00CE3B70" w:rsidRDefault="00CE3B70" w:rsidP="00A524E3">
            <w:pPr>
              <w:spacing w:before="0"/>
              <w:jc w:val="left"/>
              <w:rPr>
                <w:rFonts w:cs="Times New Roman"/>
                <w:color w:val="000000"/>
              </w:rPr>
            </w:pPr>
            <w:r w:rsidRPr="00EF24BF">
              <w:rPr>
                <w:rFonts w:cs="Times New Roman"/>
                <w:b/>
                <w:bCs/>
                <w:color w:val="000000"/>
              </w:rPr>
              <w:t xml:space="preserve">SCL (Barbizet): </w:t>
            </w:r>
            <w:proofErr w:type="spellStart"/>
            <w:proofErr w:type="spellEnd"/>
          </w:p>
          <w:p w14:paraId="2643756E" w14:textId="1FA2675D" w:rsidR="009A599F" w:rsidRPr="00657AE7" w:rsidRDefault="00CE3B70" w:rsidP="00A524E3">
            <w:pPr>
              <w:spacing w:before="0"/>
              <w:jc w:val="left"/>
              <w:rPr>
                <w:rFonts w:cs="Times New Roman"/>
                <w:color w:val="000000"/>
              </w:rPr>
            </w:pPr>
            <w:r w:rsidRPr="00EF24BF">
              <w:rPr>
                <w:rFonts w:cs="Times New Roman"/>
                <w:b/>
                <w:bCs/>
                <w:color w:val="000000"/>
              </w:rPr>
              <w:t xml:space="preserve">Profession: </w:t>
            </w:r>
          </w:p>
        </w:tc>
      </w:tr>
      <w:tr w:rsidR="009A599F" w:rsidRPr="00EF24BF" w14:paraId="75256B7E" w14:textId="77777777" w:rsidTr="000754E3">
        <w:trPr>
          <w:trHeight w:val="704"/>
        </w:trPr>
        <w:tc>
          <w:tcPr>
            <w:tcW w:w="8075" w:type="dxa"/>
            <w:gridSpan w:val="2"/>
            <w:tcBorders>
              <w:top w:val="single" w:sz="4" w:space="0" w:color="auto"/>
            </w:tcBorders>
            <w:vAlign w:val="center"/>
          </w:tcPr>
          <w:p w14:paraId="7219F008" w14:textId="34642E1B" w:rsidR="009A599F" w:rsidRPr="00EF24BF" w:rsidRDefault="009A599F" w:rsidP="00A524E3">
            <w:pPr>
              <w:spacing w:before="0"/>
              <w:rPr>
                <w:rFonts w:cs="Times New Roman"/>
                <w:color w:val="000000"/>
              </w:rPr>
            </w:pPr>
            <w:r w:rsidRPr="00EF24BF">
              <w:rPr>
                <w:rFonts w:cs="Times New Roman"/>
                <w:b/>
                <w:bCs/>
                <w:color w:val="000000"/>
              </w:rPr>
              <w:t xml:space="preserve">Reason for consultation: </w:t>
            </w:r>
          </w:p>
          <w:p w14:paraId="54B5793C" w14:textId="02499B0D" w:rsidR="009A599F" w:rsidRPr="00EF24BF" w:rsidRDefault="009A599F" w:rsidP="00A524E3">
            <w:pPr>
              <w:spacing w:before="0"/>
              <w:rPr>
                <w:rFonts w:cs="Times New Roman"/>
                <w:color w:val="000000"/>
              </w:rPr>
            </w:pPr>
            <w:r w:rsidRPr="00EF24BF">
              <w:rPr>
                <w:rFonts w:cs="Times New Roman"/>
                <w:b/>
                <w:bCs/>
                <w:color w:val="000000"/>
              </w:rPr>
              <w:t xml:space="preserve">Neuropsychological assessment no.: </w:t>
            </w:r>
          </w:p>
          <w:p w14:paraId="50F8D58D" w14:textId="5CCE0202" w:rsidR="009A599F" w:rsidRPr="00EF24BF" w:rsidRDefault="009A599F" w:rsidP="00A524E3">
            <w:pPr>
              <w:spacing w:before="0"/>
              <w:rPr>
                <w:rFonts w:cs="Times New Roman"/>
                <w:color w:val="000000"/>
              </w:rPr>
            </w:pPr>
            <w:r w:rsidRPr="00EF24BF">
              <w:rPr>
                <w:rFonts w:cs="Times New Roman"/>
                <w:b/>
                <w:bCs/>
                <w:color w:val="000000"/>
              </w:rPr>
              <w:t xml:space="preserve">Support person: </w:t>
            </w:r>
          </w:p>
        </w:tc>
      </w:tr>
    </w:tbl>
    <w:p w14:paraId="1CE1FF04" w14:textId="1E14B15A" w:rsidR="00A524E3" w:rsidRDefault="00A524E3" w:rsidP="00F1289F">
      <w:pPr>
        <w:pBdr>
          <w:top w:val="nil"/>
          <w:left w:val="nil"/>
          <w:bottom w:val="nil"/>
          <w:right w:val="nil"/>
          <w:between w:val="nil"/>
        </w:pBdr>
        <w:spacing w:after="120"/>
        <w:ind w:right="-30" w:firstLine="142"/>
        <w:rPr>
          <w:rFonts w:cs="Times New Roman"/>
        </w:rPr>
      </w:pPr>
    </w:p>
    <w:p w14:paraId="009439D5" w14:textId="6839FB35" w:rsidR="00A524E3" w:rsidRDefault="00A66C53" w:rsidP="00A66C53">
      <w:pPr>
        <w:pBdr>
          <w:top w:val="nil"/>
          <w:left w:val="nil"/>
          <w:bottom w:val="nil"/>
          <w:right w:val="nil"/>
          <w:between w:val="nil"/>
        </w:pBdr>
        <w:spacing w:after="120"/>
        <w:ind w:right="-30" w:firstLine="142"/>
        <w:rPr>
          <w:rFonts w:cs="Times New Roman"/>
        </w:rPr>
      </w:pPr>
      <w:r>
        <w:rPr>
          <w:noProof/>
        </w:rPr>
        <mc:AlternateContent>
          <mc:Choice Requires="wps">
            <w:drawing>
              <wp:anchor distT="0" distB="0" distL="114300" distR="114300" simplePos="0" relativeHeight="251671552" behindDoc="0" locked="0" layoutInCell="1" hidden="0" allowOverlap="1" wp14:anchorId="1E766456" wp14:editId="6BC2FE17">
                <wp:simplePos x="0" y="0"/>
                <wp:positionH relativeFrom="margin">
                  <wp:posOffset>-172387</wp:posOffset>
                </wp:positionH>
                <wp:positionV relativeFrom="margin">
                  <wp:posOffset>1576497</wp:posOffset>
                </wp:positionV>
                <wp:extent cx="1523365" cy="8298815"/>
                <wp:effectExtent l="0" t="0" r="635" b="0"/>
                <wp:wrapSquare wrapText="bothSides"/>
                <wp:docPr id="1309975908" name="Rectangle 1309975908"/>
                <wp:cNvGraphicFramePr/>
                <a:graphic xmlns:a="http://schemas.openxmlformats.org/drawingml/2006/main">
                  <a:graphicData uri="http://schemas.microsoft.com/office/word/2010/wordprocessingShape">
                    <wps:wsp>
                      <wps:cNvSpPr/>
                      <wps:spPr>
                        <a:xfrm>
                          <a:off x="0" y="0"/>
                          <a:ext cx="1523365" cy="8298815"/>
                        </a:xfrm>
                        <a:prstGeom prst="rect">
                          <a:avLst/>
                        </a:prstGeom>
                        <a:solidFill>
                          <a:schemeClr val="lt1"/>
                        </a:solidFill>
                        <a:ln>
                          <a:noFill/>
                        </a:ln>
                      </wps:spPr>
                      <wps:txbx>
                        <w:txbxContent>
                          <w:p w14:paraId="047DB325" w14:textId="77777777" w:rsidR="00A66C53" w:rsidRPr="00C85A6E" w:rsidRDefault="00A66C53" w:rsidP="00A66C53">
                            <w:pPr>
                              <w:spacing w:before="0" w:line="360" w:lineRule="auto"/>
                              <w:textDirection w:val="btLr"/>
                              <w:rPr>
                                <w:sz w:val="16"/>
                                <w:szCs w:val="16"/>
                              </w:rPr>
                            </w:pPr>
                            <w:r w:rsidRPr="00C85A6E">
                              <w:rPr>
                                <w:rFonts w:ascii="Arial" w:eastAsia="Arial" w:hAnsi="Arial"/>
                                <w:b/>
                                <w:sz w:val="15"/>
                                <w:szCs w:val="16"/>
                              </w:rPr>
                              <w:t>Direction</w:t>
                            </w:r>
                          </w:p>
                          <w:p w14:paraId="654E4923" w14:textId="5CF34E6D" w:rsidR="00A66C53" w:rsidRPr="00C85A6E" w:rsidRDefault="00346518" w:rsidP="00A66C53">
                            <w:pPr>
                              <w:spacing w:before="0" w:line="360" w:lineRule="auto"/>
                              <w:textDirection w:val="btLr"/>
                              <w:rPr>
                                <w:sz w:val="16"/>
                                <w:szCs w:val="16"/>
                              </w:rPr>
                            </w:pPr>
                            <w:r>
                              <w:rPr>
                                <w:rFonts w:ascii="Arial" w:eastAsia="Arial" w:hAnsi="Arial"/>
                                <w:b/>
                                <w:sz w:val="13"/>
                                <w:szCs w:val="16"/>
                              </w:rPr>
                              <w:t>NOM Prénom</w:t>
                            </w:r>
                            <w:r w:rsidR="00A66C53" w:rsidRPr="00C85A6E">
                              <w:rPr>
                                <w:rFonts w:ascii="Arial" w:eastAsia="Arial" w:hAnsi="Arial"/>
                                <w:b/>
                                <w:sz w:val="13"/>
                                <w:szCs w:val="16"/>
                              </w:rPr>
                              <w:t xml:space="preserve"> </w:t>
                            </w:r>
                          </w:p>
                          <w:p w14:paraId="0758B47C" w14:textId="1D5FE47E" w:rsidR="00A66C53" w:rsidRPr="00C85A6E" w:rsidRDefault="00346518" w:rsidP="00A66C53">
                            <w:pPr>
                              <w:spacing w:before="0" w:line="360" w:lineRule="auto"/>
                              <w:textDirection w:val="btLr"/>
                              <w:rPr>
                                <w:sz w:val="16"/>
                                <w:szCs w:val="16"/>
                              </w:rPr>
                            </w:pPr>
                            <w:r>
                              <w:rPr>
                                <w:rFonts w:ascii="Arial" w:eastAsia="Arial" w:hAnsi="Arial"/>
                                <w:sz w:val="11"/>
                                <w:szCs w:val="16"/>
                              </w:rPr>
                              <w:t>POSTE</w:t>
                            </w:r>
                          </w:p>
                          <w:p w14:paraId="67A35794" w14:textId="77777777" w:rsidR="00346518" w:rsidRPr="00C85A6E" w:rsidRDefault="00346518" w:rsidP="00346518">
                            <w:pPr>
                              <w:spacing w:before="0" w:line="360" w:lineRule="auto"/>
                              <w:textDirection w:val="btLr"/>
                              <w:rPr>
                                <w:sz w:val="16"/>
                                <w:szCs w:val="16"/>
                              </w:rPr>
                            </w:pPr>
                            <w:r>
                              <w:rPr>
                                <w:rFonts w:ascii="Arial" w:eastAsia="Arial" w:hAnsi="Arial"/>
                                <w:b/>
                                <w:sz w:val="13"/>
                                <w:szCs w:val="16"/>
                              </w:rPr>
                              <w:t>NOM Prénom</w:t>
                            </w:r>
                            <w:r w:rsidRPr="00C85A6E">
                              <w:rPr>
                                <w:rFonts w:ascii="Arial" w:eastAsia="Arial" w:hAnsi="Arial"/>
                                <w:b/>
                                <w:sz w:val="13"/>
                                <w:szCs w:val="16"/>
                              </w:rPr>
                              <w:t xml:space="preserve"> </w:t>
                            </w:r>
                          </w:p>
                          <w:p w14:paraId="0063BEEF" w14:textId="77777777" w:rsidR="00346518" w:rsidRDefault="00346518" w:rsidP="00346518">
                            <w:pPr>
                              <w:spacing w:before="0" w:line="360" w:lineRule="auto"/>
                              <w:textDirection w:val="btLr"/>
                              <w:rPr>
                                <w:rFonts w:ascii="Arial" w:eastAsia="Arial" w:hAnsi="Arial"/>
                                <w:sz w:val="11"/>
                                <w:szCs w:val="16"/>
                              </w:rPr>
                            </w:pPr>
                            <w:r>
                              <w:rPr>
                                <w:rFonts w:ascii="Arial" w:eastAsia="Arial" w:hAnsi="Arial"/>
                                <w:sz w:val="11"/>
                                <w:szCs w:val="16"/>
                              </w:rPr>
                              <w:t>POSTE</w:t>
                            </w:r>
                          </w:p>
                          <w:p w14:paraId="5797FBA4" w14:textId="77777777" w:rsidR="00346518" w:rsidRPr="00C85A6E" w:rsidRDefault="00346518" w:rsidP="00346518">
                            <w:pPr>
                              <w:spacing w:before="0" w:line="360" w:lineRule="auto"/>
                              <w:textDirection w:val="btLr"/>
                              <w:rPr>
                                <w:sz w:val="16"/>
                                <w:szCs w:val="16"/>
                              </w:rPr>
                            </w:pPr>
                            <w:r>
                              <w:rPr>
                                <w:rFonts w:ascii="Arial" w:eastAsia="Arial" w:hAnsi="Arial"/>
                                <w:b/>
                                <w:sz w:val="13"/>
                                <w:szCs w:val="16"/>
                              </w:rPr>
                              <w:t>NOM Prénom</w:t>
                            </w:r>
                            <w:r w:rsidRPr="00C85A6E">
                              <w:rPr>
                                <w:rFonts w:ascii="Arial" w:eastAsia="Arial" w:hAnsi="Arial"/>
                                <w:b/>
                                <w:sz w:val="13"/>
                                <w:szCs w:val="16"/>
                              </w:rPr>
                              <w:t xml:space="preserve"> </w:t>
                            </w:r>
                          </w:p>
                          <w:p w14:paraId="5FB9023E" w14:textId="459AA5A3" w:rsidR="00346518" w:rsidRPr="00C85A6E" w:rsidRDefault="00346518" w:rsidP="00346518">
                            <w:pPr>
                              <w:spacing w:before="0" w:line="360" w:lineRule="auto"/>
                              <w:textDirection w:val="btLr"/>
                              <w:rPr>
                                <w:sz w:val="16"/>
                                <w:szCs w:val="16"/>
                              </w:rPr>
                            </w:pPr>
                            <w:r>
                              <w:rPr>
                                <w:rFonts w:ascii="Arial" w:eastAsia="Arial" w:hAnsi="Arial"/>
                                <w:sz w:val="11"/>
                                <w:szCs w:val="16"/>
                              </w:rPr>
                              <w:t>POSTE</w:t>
                            </w:r>
                          </w:p>
                          <w:p w14:paraId="085DCAA8" w14:textId="77777777" w:rsidR="00A66C53" w:rsidRPr="00C85A6E" w:rsidRDefault="00A66C53" w:rsidP="00A66C53">
                            <w:pPr>
                              <w:spacing w:before="0" w:line="360" w:lineRule="auto"/>
                              <w:textDirection w:val="btLr"/>
                              <w:rPr>
                                <w:sz w:val="8"/>
                                <w:szCs w:val="8"/>
                              </w:rPr>
                            </w:pPr>
                          </w:p>
                          <w:p w14:paraId="113455C4" w14:textId="77777777" w:rsidR="00A66C53" w:rsidRPr="00C85A6E" w:rsidRDefault="00A66C53" w:rsidP="00A66C53">
                            <w:pPr>
                              <w:spacing w:before="0" w:line="360" w:lineRule="auto"/>
                              <w:textDirection w:val="btLr"/>
                              <w:rPr>
                                <w:sz w:val="16"/>
                                <w:szCs w:val="16"/>
                              </w:rPr>
                            </w:pPr>
                            <w:r w:rsidRPr="00C85A6E">
                              <w:rPr>
                                <w:rFonts w:ascii="Arial" w:eastAsia="Arial" w:hAnsi="Arial"/>
                                <w:b/>
                                <w:sz w:val="15"/>
                                <w:szCs w:val="16"/>
                              </w:rPr>
                              <w:t>Équipe Médico-Sociale</w:t>
                            </w:r>
                          </w:p>
                          <w:p w14:paraId="58D14132" w14:textId="77777777" w:rsidR="00346518" w:rsidRPr="00C85A6E" w:rsidRDefault="00346518" w:rsidP="00346518">
                            <w:pPr>
                              <w:spacing w:before="0" w:line="360" w:lineRule="auto"/>
                              <w:textDirection w:val="btLr"/>
                              <w:rPr>
                                <w:sz w:val="16"/>
                                <w:szCs w:val="16"/>
                              </w:rPr>
                            </w:pPr>
                            <w:r>
                              <w:rPr>
                                <w:rFonts w:ascii="Arial" w:eastAsia="Arial" w:hAnsi="Arial"/>
                                <w:b/>
                                <w:sz w:val="13"/>
                                <w:szCs w:val="16"/>
                              </w:rPr>
                              <w:t>NOM Prénom</w:t>
                            </w:r>
                            <w:r w:rsidRPr="00C85A6E">
                              <w:rPr>
                                <w:rFonts w:ascii="Arial" w:eastAsia="Arial" w:hAnsi="Arial"/>
                                <w:b/>
                                <w:sz w:val="13"/>
                                <w:szCs w:val="16"/>
                              </w:rPr>
                              <w:t xml:space="preserve"> </w:t>
                            </w:r>
                          </w:p>
                          <w:p w14:paraId="6EBEF2FA" w14:textId="77777777" w:rsidR="00346518" w:rsidRPr="00C85A6E" w:rsidRDefault="00346518" w:rsidP="00346518">
                            <w:pPr>
                              <w:spacing w:before="0" w:line="360" w:lineRule="auto"/>
                              <w:textDirection w:val="btLr"/>
                              <w:rPr>
                                <w:sz w:val="16"/>
                                <w:szCs w:val="16"/>
                              </w:rPr>
                            </w:pPr>
                            <w:r>
                              <w:rPr>
                                <w:rFonts w:ascii="Arial" w:eastAsia="Arial" w:hAnsi="Arial"/>
                                <w:sz w:val="11"/>
                                <w:szCs w:val="16"/>
                              </w:rPr>
                              <w:t>POSTE</w:t>
                            </w:r>
                          </w:p>
                          <w:p w14:paraId="375DDD04" w14:textId="77777777" w:rsidR="00A66C53" w:rsidRPr="00C85A6E" w:rsidRDefault="00A66C53" w:rsidP="00A66C53">
                            <w:pPr>
                              <w:spacing w:before="0" w:line="360" w:lineRule="auto"/>
                              <w:textDirection w:val="btLr"/>
                              <w:rPr>
                                <w:sz w:val="11"/>
                                <w:szCs w:val="11"/>
                              </w:rPr>
                            </w:pPr>
                          </w:p>
                          <w:p w14:paraId="26F4AEF5" w14:textId="77777777" w:rsidR="00A66C53" w:rsidRPr="00C85A6E" w:rsidRDefault="00A66C53" w:rsidP="00A66C53">
                            <w:pPr>
                              <w:spacing w:before="0" w:line="360" w:lineRule="auto"/>
                              <w:textDirection w:val="btLr"/>
                              <w:rPr>
                                <w:sz w:val="16"/>
                                <w:szCs w:val="16"/>
                              </w:rPr>
                            </w:pPr>
                            <w:r w:rsidRPr="00C85A6E">
                              <w:rPr>
                                <w:rFonts w:ascii="Arial" w:eastAsia="Arial" w:hAnsi="Arial"/>
                                <w:b/>
                                <w:sz w:val="15"/>
                                <w:szCs w:val="16"/>
                              </w:rPr>
                              <w:t xml:space="preserve">Bureau </w:t>
                            </w:r>
                          </w:p>
                          <w:p w14:paraId="2E7C5C87" w14:textId="77777777" w:rsidR="00346518" w:rsidRPr="00C85A6E" w:rsidRDefault="00346518" w:rsidP="00346518">
                            <w:pPr>
                              <w:spacing w:before="0" w:line="360" w:lineRule="auto"/>
                              <w:textDirection w:val="btLr"/>
                              <w:rPr>
                                <w:sz w:val="16"/>
                                <w:szCs w:val="16"/>
                              </w:rPr>
                            </w:pPr>
                            <w:r>
                              <w:rPr>
                                <w:rFonts w:ascii="Arial" w:eastAsia="Arial" w:hAnsi="Arial"/>
                                <w:b/>
                                <w:sz w:val="13"/>
                                <w:szCs w:val="16"/>
                              </w:rPr>
                              <w:t>NOM Prénom</w:t>
                            </w:r>
                            <w:r w:rsidRPr="00C85A6E">
                              <w:rPr>
                                <w:rFonts w:ascii="Arial" w:eastAsia="Arial" w:hAnsi="Arial"/>
                                <w:b/>
                                <w:sz w:val="13"/>
                                <w:szCs w:val="16"/>
                              </w:rPr>
                              <w:t xml:space="preserve"> </w:t>
                            </w:r>
                          </w:p>
                          <w:p w14:paraId="73F67CAF" w14:textId="77777777" w:rsidR="00346518" w:rsidRPr="00C85A6E" w:rsidRDefault="00346518" w:rsidP="00346518">
                            <w:pPr>
                              <w:spacing w:before="0" w:line="360" w:lineRule="auto"/>
                              <w:textDirection w:val="btLr"/>
                              <w:rPr>
                                <w:sz w:val="16"/>
                                <w:szCs w:val="16"/>
                              </w:rPr>
                            </w:pPr>
                            <w:r>
                              <w:rPr>
                                <w:rFonts w:ascii="Arial" w:eastAsia="Arial" w:hAnsi="Arial"/>
                                <w:sz w:val="11"/>
                                <w:szCs w:val="16"/>
                              </w:rPr>
                              <w:t>POSTE</w:t>
                            </w:r>
                          </w:p>
                          <w:p w14:paraId="0C70E0C4" w14:textId="77777777" w:rsidR="00A66C53" w:rsidRPr="00C85A6E" w:rsidRDefault="00A66C53" w:rsidP="00A66C53">
                            <w:pPr>
                              <w:spacing w:before="0" w:line="360" w:lineRule="auto"/>
                              <w:textDirection w:val="btLr"/>
                              <w:rPr>
                                <w:sz w:val="16"/>
                                <w:szCs w:val="16"/>
                              </w:rPr>
                            </w:pPr>
                          </w:p>
                          <w:p w14:paraId="616B6F3B" w14:textId="77777777" w:rsidR="00A66C53" w:rsidRPr="00C85A6E" w:rsidRDefault="00A66C53" w:rsidP="00A66C53">
                            <w:pPr>
                              <w:spacing w:before="0" w:line="360" w:lineRule="auto"/>
                              <w:textDirection w:val="btLr"/>
                              <w:rPr>
                                <w:sz w:val="16"/>
                                <w:szCs w:val="16"/>
                              </w:rPr>
                            </w:pPr>
                          </w:p>
                          <w:p w14:paraId="719714D4" w14:textId="77777777" w:rsidR="00A66C53" w:rsidRPr="00C85A6E" w:rsidRDefault="00A66C53" w:rsidP="00A66C53">
                            <w:pPr>
                              <w:spacing w:before="0" w:line="360" w:lineRule="auto"/>
                              <w:textDirection w:val="btLr"/>
                              <w:rPr>
                                <w:sz w:val="16"/>
                                <w:szCs w:val="16"/>
                              </w:rPr>
                            </w:pPr>
                          </w:p>
                          <w:p w14:paraId="4C070685" w14:textId="77777777" w:rsidR="00A66C53" w:rsidRPr="00C85A6E" w:rsidRDefault="00A66C53" w:rsidP="00A66C53">
                            <w:pPr>
                              <w:spacing w:before="0" w:line="360" w:lineRule="auto"/>
                              <w:textDirection w:val="btLr"/>
                              <w:rPr>
                                <w:sz w:val="16"/>
                                <w:szCs w:val="16"/>
                              </w:rPr>
                            </w:pPr>
                          </w:p>
                          <w:p w14:paraId="4491FFBF" w14:textId="77777777" w:rsidR="00A66C53" w:rsidRPr="00C85A6E" w:rsidRDefault="00A66C53" w:rsidP="00A66C53">
                            <w:pPr>
                              <w:spacing w:before="0" w:line="360" w:lineRule="auto"/>
                              <w:textDirection w:val="btLr"/>
                              <w:rPr>
                                <w:rFonts w:ascii="Calibri" w:hAnsi="Calibri" w:cs="Calibri"/>
                                <w:sz w:val="16"/>
                                <w:szCs w:val="16"/>
                              </w:rPr>
                            </w:pPr>
                          </w:p>
                          <w:p w14:paraId="300D1DA7" w14:textId="77777777" w:rsidR="00A66C53" w:rsidRPr="00C85A6E" w:rsidRDefault="00A66C53" w:rsidP="00A66C53">
                            <w:pPr>
                              <w:spacing w:before="0" w:line="360" w:lineRule="auto"/>
                              <w:textDirection w:val="btLr"/>
                              <w:rPr>
                                <w:rFonts w:ascii="Calibri" w:hAnsi="Calibri" w:cs="Calibri"/>
                                <w:sz w:val="16"/>
                                <w:szCs w:val="16"/>
                              </w:rPr>
                            </w:pP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1E766456" id="Rectangle 1309975908" o:spid="_x0000_s1027" style="position:absolute;left:0;text-align:left;margin-left:-13.55pt;margin-top:124.15pt;width:119.95pt;height:653.4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" fillcolor="white [3201]" stroked="f">
                <v:textbox inset="0,0,0,0">
                  <w:txbxContent>
                    <w:p w14:paraId="047DB325" w14:textId="77777777" w:rsidR="00A66C53" w:rsidRPr="00C85A6E" w:rsidRDefault="00A66C53" w:rsidP="00A66C53">
                      <w:pPr>
                        <w:spacing w:before="0" w:line="360" w:lineRule="auto"/>
                        <w:textDirection w:val="btLr"/>
                        <w:rPr>
                          <w:sz w:val="16"/>
                          <w:szCs w:val="16"/>
                        </w:rPr>
                      </w:pPr>
                      <w:r w:rsidRPr="00C85A6E">
                        <w:rPr>
                          <w:rFonts w:ascii="Arial" w:eastAsia="Arial" w:hAnsi="Arial"/>
                          <w:b/>
                          <w:sz w:val="15"/>
                          <w:szCs w:val="16"/>
                        </w:rPr>
                        <w:t>Direction</w:t>
                      </w:r>
                    </w:p>
                    <w:p w14:paraId="654E4923" w14:textId="5CF34E6D" w:rsidR="00A66C53" w:rsidRPr="00C85A6E" w:rsidRDefault="00346518" w:rsidP="00A66C53">
                      <w:pPr>
                        <w:spacing w:before="0" w:line="360" w:lineRule="auto"/>
                        <w:textDirection w:val="btLr"/>
                        <w:rPr>
                          <w:sz w:val="16"/>
                          <w:szCs w:val="16"/>
                        </w:rPr>
                      </w:pPr>
                      <w:r>
                        <w:rPr>
                          <w:rFonts w:ascii="Arial" w:eastAsia="Arial" w:hAnsi="Arial"/>
                          <w:b/>
                          <w:sz w:val="13"/>
                          <w:szCs w:val="16"/>
                        </w:rPr>
                        <w:t>NOM Prénom</w:t>
                      </w:r>
                      <w:r w:rsidR="00A66C53" w:rsidRPr="00C85A6E">
                        <w:rPr>
                          <w:rFonts w:ascii="Arial" w:eastAsia="Arial" w:hAnsi="Arial"/>
                          <w:b/>
                          <w:sz w:val="13"/>
                          <w:szCs w:val="16"/>
                        </w:rPr>
                        <w:t xml:space="preserve"> </w:t>
                      </w:r>
                    </w:p>
                    <w:p w14:paraId="0758B47C" w14:textId="1D5FE47E" w:rsidR="00A66C53" w:rsidRPr="00C85A6E" w:rsidRDefault="00346518" w:rsidP="00A66C53">
                      <w:pPr>
                        <w:spacing w:before="0" w:line="360" w:lineRule="auto"/>
                        <w:textDirection w:val="btLr"/>
                        <w:rPr>
                          <w:sz w:val="16"/>
                          <w:szCs w:val="16"/>
                        </w:rPr>
                      </w:pPr>
                      <w:r>
                        <w:rPr>
                          <w:rFonts w:ascii="Arial" w:eastAsia="Arial" w:hAnsi="Arial"/>
                          <w:sz w:val="11"/>
                          <w:szCs w:val="16"/>
                        </w:rPr>
                        <w:t>POSTE</w:t>
                      </w:r>
                    </w:p>
                    <w:p w14:paraId="67A35794" w14:textId="77777777" w:rsidR="00346518" w:rsidRPr="00C85A6E" w:rsidRDefault="00346518" w:rsidP="00346518">
                      <w:pPr>
                        <w:spacing w:before="0" w:line="360" w:lineRule="auto"/>
                        <w:textDirection w:val="btLr"/>
                        <w:rPr>
                          <w:sz w:val="16"/>
                          <w:szCs w:val="16"/>
                        </w:rPr>
                      </w:pPr>
                      <w:r>
                        <w:rPr>
                          <w:rFonts w:ascii="Arial" w:eastAsia="Arial" w:hAnsi="Arial"/>
                          <w:b/>
                          <w:sz w:val="13"/>
                          <w:szCs w:val="16"/>
                        </w:rPr>
                        <w:t>NOM Prénom</w:t>
                      </w:r>
                      <w:r w:rsidRPr="00C85A6E">
                        <w:rPr>
                          <w:rFonts w:ascii="Arial" w:eastAsia="Arial" w:hAnsi="Arial"/>
                          <w:b/>
                          <w:sz w:val="13"/>
                          <w:szCs w:val="16"/>
                        </w:rPr>
                        <w:t xml:space="preserve"> </w:t>
                      </w:r>
                    </w:p>
                    <w:p w14:paraId="0063BEEF" w14:textId="77777777" w:rsidR="00346518" w:rsidRDefault="00346518" w:rsidP="00346518">
                      <w:pPr>
                        <w:spacing w:before="0" w:line="360" w:lineRule="auto"/>
                        <w:textDirection w:val="btLr"/>
                        <w:rPr>
                          <w:rFonts w:ascii="Arial" w:eastAsia="Arial" w:hAnsi="Arial"/>
                          <w:sz w:val="11"/>
                          <w:szCs w:val="16"/>
                        </w:rPr>
                      </w:pPr>
                      <w:r>
                        <w:rPr>
                          <w:rFonts w:ascii="Arial" w:eastAsia="Arial" w:hAnsi="Arial"/>
                          <w:sz w:val="11"/>
                          <w:szCs w:val="16"/>
                        </w:rPr>
                        <w:t>POSTE</w:t>
                      </w:r>
                    </w:p>
                    <w:p w14:paraId="5797FBA4" w14:textId="77777777" w:rsidR="00346518" w:rsidRPr="00C85A6E" w:rsidRDefault="00346518" w:rsidP="00346518">
                      <w:pPr>
                        <w:spacing w:before="0" w:line="360" w:lineRule="auto"/>
                        <w:textDirection w:val="btLr"/>
                        <w:rPr>
                          <w:sz w:val="16"/>
                          <w:szCs w:val="16"/>
                        </w:rPr>
                      </w:pPr>
                      <w:r>
                        <w:rPr>
                          <w:rFonts w:ascii="Arial" w:eastAsia="Arial" w:hAnsi="Arial"/>
                          <w:b/>
                          <w:sz w:val="13"/>
                          <w:szCs w:val="16"/>
                        </w:rPr>
                        <w:t>NOM Prénom</w:t>
                      </w:r>
                      <w:r w:rsidRPr="00C85A6E">
                        <w:rPr>
                          <w:rFonts w:ascii="Arial" w:eastAsia="Arial" w:hAnsi="Arial"/>
                          <w:b/>
                          <w:sz w:val="13"/>
                          <w:szCs w:val="16"/>
                        </w:rPr>
                        <w:t xml:space="preserve"> </w:t>
                      </w:r>
                    </w:p>
                    <w:p w14:paraId="5FB9023E" w14:textId="459AA5A3" w:rsidR="00346518" w:rsidRPr="00C85A6E" w:rsidRDefault="00346518" w:rsidP="00346518">
                      <w:pPr>
                        <w:spacing w:before="0" w:line="360" w:lineRule="auto"/>
                        <w:textDirection w:val="btLr"/>
                        <w:rPr>
                          <w:sz w:val="16"/>
                          <w:szCs w:val="16"/>
                        </w:rPr>
                      </w:pPr>
                      <w:r>
                        <w:rPr>
                          <w:rFonts w:ascii="Arial" w:eastAsia="Arial" w:hAnsi="Arial"/>
                          <w:sz w:val="11"/>
                          <w:szCs w:val="16"/>
                        </w:rPr>
                        <w:t>POSTE</w:t>
                      </w:r>
                    </w:p>
                    <w:p w14:paraId="085DCAA8" w14:textId="77777777" w:rsidR="00A66C53" w:rsidRPr="00C85A6E" w:rsidRDefault="00A66C53" w:rsidP="00A66C53">
                      <w:pPr>
                        <w:spacing w:before="0" w:line="360" w:lineRule="auto"/>
                        <w:textDirection w:val="btLr"/>
                        <w:rPr>
                          <w:sz w:val="8"/>
                          <w:szCs w:val="8"/>
                        </w:rPr>
                      </w:pPr>
                    </w:p>
                    <w:p w14:paraId="113455C4" w14:textId="77777777" w:rsidR="00A66C53" w:rsidRPr="00C85A6E" w:rsidRDefault="00A66C53" w:rsidP="00A66C53">
                      <w:pPr>
                        <w:spacing w:before="0" w:line="360" w:lineRule="auto"/>
                        <w:textDirection w:val="btLr"/>
                        <w:rPr>
                          <w:sz w:val="16"/>
                          <w:szCs w:val="16"/>
                        </w:rPr>
                      </w:pPr>
                      <w:r w:rsidRPr="00C85A6E">
                        <w:rPr>
                          <w:rFonts w:ascii="Arial" w:eastAsia="Arial" w:hAnsi="Arial"/>
                          <w:b/>
                          <w:sz w:val="15"/>
                          <w:szCs w:val="16"/>
                        </w:rPr>
                        <w:t>Équipe Médico-Sociale</w:t>
                      </w:r>
                    </w:p>
                    <w:p w14:paraId="58D14132" w14:textId="77777777" w:rsidR="00346518" w:rsidRPr="00C85A6E" w:rsidRDefault="00346518" w:rsidP="00346518">
                      <w:pPr>
                        <w:spacing w:before="0" w:line="360" w:lineRule="auto"/>
                        <w:textDirection w:val="btLr"/>
                        <w:rPr>
                          <w:sz w:val="16"/>
                          <w:szCs w:val="16"/>
                        </w:rPr>
                      </w:pPr>
                      <w:r>
                        <w:rPr>
                          <w:rFonts w:ascii="Arial" w:eastAsia="Arial" w:hAnsi="Arial"/>
                          <w:b/>
                          <w:sz w:val="13"/>
                          <w:szCs w:val="16"/>
                        </w:rPr>
                        <w:t>NOM Prénom</w:t>
                      </w:r>
                      <w:r w:rsidRPr="00C85A6E">
                        <w:rPr>
                          <w:rFonts w:ascii="Arial" w:eastAsia="Arial" w:hAnsi="Arial"/>
                          <w:b/>
                          <w:sz w:val="13"/>
                          <w:szCs w:val="16"/>
                        </w:rPr>
                        <w:t xml:space="preserve"> </w:t>
                      </w:r>
                    </w:p>
                    <w:p w14:paraId="6EBEF2FA" w14:textId="77777777" w:rsidR="00346518" w:rsidRPr="00C85A6E" w:rsidRDefault="00346518" w:rsidP="00346518">
                      <w:pPr>
                        <w:spacing w:before="0" w:line="360" w:lineRule="auto"/>
                        <w:textDirection w:val="btLr"/>
                        <w:rPr>
                          <w:sz w:val="16"/>
                          <w:szCs w:val="16"/>
                        </w:rPr>
                      </w:pPr>
                      <w:r>
                        <w:rPr>
                          <w:rFonts w:ascii="Arial" w:eastAsia="Arial" w:hAnsi="Arial"/>
                          <w:sz w:val="11"/>
                          <w:szCs w:val="16"/>
                        </w:rPr>
                        <w:t>POSTE</w:t>
                      </w:r>
                    </w:p>
                    <w:p w14:paraId="375DDD04" w14:textId="77777777" w:rsidR="00A66C53" w:rsidRPr="00C85A6E" w:rsidRDefault="00A66C53" w:rsidP="00A66C53">
                      <w:pPr>
                        <w:spacing w:before="0" w:line="360" w:lineRule="auto"/>
                        <w:textDirection w:val="btLr"/>
                        <w:rPr>
                          <w:sz w:val="11"/>
                          <w:szCs w:val="11"/>
                        </w:rPr>
                      </w:pPr>
                    </w:p>
                    <w:p w14:paraId="26F4AEF5" w14:textId="77777777" w:rsidR="00A66C53" w:rsidRPr="00C85A6E" w:rsidRDefault="00A66C53" w:rsidP="00A66C53">
                      <w:pPr>
                        <w:spacing w:before="0" w:line="360" w:lineRule="auto"/>
                        <w:textDirection w:val="btLr"/>
                        <w:rPr>
                          <w:sz w:val="16"/>
                          <w:szCs w:val="16"/>
                        </w:rPr>
                      </w:pPr>
                      <w:r w:rsidRPr="00C85A6E">
                        <w:rPr>
                          <w:rFonts w:ascii="Arial" w:eastAsia="Arial" w:hAnsi="Arial"/>
                          <w:b/>
                          <w:sz w:val="15"/>
                          <w:szCs w:val="16"/>
                        </w:rPr>
                        <w:t xml:space="preserve">Bureau </w:t>
                      </w:r>
                    </w:p>
                    <w:p w14:paraId="2E7C5C87" w14:textId="77777777" w:rsidR="00346518" w:rsidRPr="00C85A6E" w:rsidRDefault="00346518" w:rsidP="00346518">
                      <w:pPr>
                        <w:spacing w:before="0" w:line="360" w:lineRule="auto"/>
                        <w:textDirection w:val="btLr"/>
                        <w:rPr>
                          <w:sz w:val="16"/>
                          <w:szCs w:val="16"/>
                        </w:rPr>
                      </w:pPr>
                      <w:r>
                        <w:rPr>
                          <w:rFonts w:ascii="Arial" w:eastAsia="Arial" w:hAnsi="Arial"/>
                          <w:b/>
                          <w:sz w:val="13"/>
                          <w:szCs w:val="16"/>
                        </w:rPr>
                        <w:t>NOM Prénom</w:t>
                      </w:r>
                      <w:r w:rsidRPr="00C85A6E">
                        <w:rPr>
                          <w:rFonts w:ascii="Arial" w:eastAsia="Arial" w:hAnsi="Arial"/>
                          <w:b/>
                          <w:sz w:val="13"/>
                          <w:szCs w:val="16"/>
                        </w:rPr>
                        <w:t xml:space="preserve"> </w:t>
                      </w:r>
                    </w:p>
                    <w:p w14:paraId="73F67CAF" w14:textId="77777777" w:rsidR="00346518" w:rsidRPr="00C85A6E" w:rsidRDefault="00346518" w:rsidP="00346518">
                      <w:pPr>
                        <w:spacing w:before="0" w:line="360" w:lineRule="auto"/>
                        <w:textDirection w:val="btLr"/>
                        <w:rPr>
                          <w:sz w:val="16"/>
                          <w:szCs w:val="16"/>
                        </w:rPr>
                      </w:pPr>
                      <w:r>
                        <w:rPr>
                          <w:rFonts w:ascii="Arial" w:eastAsia="Arial" w:hAnsi="Arial"/>
                          <w:sz w:val="11"/>
                          <w:szCs w:val="16"/>
                        </w:rPr>
                        <w:t>POSTE</w:t>
                      </w:r>
                    </w:p>
                    <w:p w14:paraId="0C70E0C4" w14:textId="77777777" w:rsidR="00A66C53" w:rsidRPr="00C85A6E" w:rsidRDefault="00A66C53" w:rsidP="00A66C53">
                      <w:pPr>
                        <w:spacing w:before="0" w:line="360" w:lineRule="auto"/>
                        <w:textDirection w:val="btLr"/>
                        <w:rPr>
                          <w:sz w:val="16"/>
                          <w:szCs w:val="16"/>
                        </w:rPr>
                      </w:pPr>
                    </w:p>
                    <w:p w14:paraId="616B6F3B" w14:textId="77777777" w:rsidR="00A66C53" w:rsidRPr="00C85A6E" w:rsidRDefault="00A66C53" w:rsidP="00A66C53">
                      <w:pPr>
                        <w:spacing w:before="0" w:line="360" w:lineRule="auto"/>
                        <w:textDirection w:val="btLr"/>
                        <w:rPr>
                          <w:sz w:val="16"/>
                          <w:szCs w:val="16"/>
                        </w:rPr>
                      </w:pPr>
                    </w:p>
                    <w:p w14:paraId="719714D4" w14:textId="77777777" w:rsidR="00A66C53" w:rsidRPr="00C85A6E" w:rsidRDefault="00A66C53" w:rsidP="00A66C53">
                      <w:pPr>
                        <w:spacing w:before="0" w:line="360" w:lineRule="auto"/>
                        <w:textDirection w:val="btLr"/>
                        <w:rPr>
                          <w:sz w:val="16"/>
                          <w:szCs w:val="16"/>
                        </w:rPr>
                      </w:pPr>
                    </w:p>
                    <w:p w14:paraId="4C070685" w14:textId="77777777" w:rsidR="00A66C53" w:rsidRPr="00C85A6E" w:rsidRDefault="00A66C53" w:rsidP="00A66C53">
                      <w:pPr>
                        <w:spacing w:before="0" w:line="360" w:lineRule="auto"/>
                        <w:textDirection w:val="btLr"/>
                        <w:rPr>
                          <w:sz w:val="16"/>
                          <w:szCs w:val="16"/>
                        </w:rPr>
                      </w:pPr>
                    </w:p>
                    <w:p w14:paraId="4491FFBF" w14:textId="77777777" w:rsidR="00A66C53" w:rsidRPr="00C85A6E" w:rsidRDefault="00A66C53" w:rsidP="00A66C53">
                      <w:pPr>
                        <w:spacing w:before="0" w:line="360" w:lineRule="auto"/>
                        <w:textDirection w:val="btLr"/>
                        <w:rPr>
                          <w:rFonts w:ascii="Calibri" w:hAnsi="Calibri" w:cs="Calibri"/>
                          <w:sz w:val="16"/>
                          <w:szCs w:val="16"/>
                        </w:rPr>
                      </w:pPr>
                    </w:p>
                    <w:p w14:paraId="300D1DA7" w14:textId="77777777" w:rsidR="00A66C53" w:rsidRPr="00C85A6E" w:rsidRDefault="00A66C53" w:rsidP="00A66C53">
                      <w:pPr>
                        <w:spacing w:before="0" w:line="360" w:lineRule="auto"/>
                        <w:textDirection w:val="btLr"/>
                        <w:rPr>
                          <w:rFonts w:ascii="Calibri" w:hAnsi="Calibri" w:cs="Calibri"/>
                          <w:sz w:val="16"/>
                          <w:szCs w:val="16"/>
                        </w:rPr>
                      </w:pPr>
                    </w:p>
                  </w:txbxContent>
                </v:textbox>
                <w10:wrap type="square" anchorx="margin" anchory="margin"/>
              </v:rect>
            </w:pict>
          </mc:Fallback>
        </mc:AlternateContent>
      </w:r>
    </w:p>
    <w:p w14:paraId="1FF13CA5" w14:textId="77777777" w:rsidR="00346518" w:rsidRDefault="00346518" w:rsidP="0098176C">
      <w:pPr>
        <w:pBdr>
          <w:top w:val="nil"/>
          <w:left w:val="nil"/>
          <w:bottom w:val="nil"/>
          <w:right w:val="nil"/>
          <w:between w:val="nil"/>
        </w:pBdr>
        <w:spacing w:after="120"/>
        <w:ind w:right="-30" w:firstLine="142"/>
        <w:rPr>
          <w:rFonts w:cs="Times New Roman"/>
        </w:rPr>
      </w:pPr>
    </w:p>
    <w:p w14:paraId="6DBC841B" w14:textId="6B00FCDB" w:rsidR="002D795B" w:rsidRDefault="0082275A" w:rsidP="0098176C">
      <w:pPr>
        <w:pBdr>
          <w:top w:val="nil"/>
          <w:left w:val="nil"/>
          <w:bottom w:val="nil"/>
          <w:right w:val="nil"/>
          <w:between w:val="nil"/>
        </w:pBdr>
        <w:spacing w:after="120"/>
        <w:ind w:right="-30" w:firstLine="142"/>
        <w:rPr>
          <w:rFonts w:cs="Times New Roman"/>
        </w:rPr>
      </w:pPr>
      <w:r w:rsidRPr="00EF24BF">
        <w:rPr>
          <w:rFonts w:cs="Times New Roman"/>
        </w:rPr>
        <w:t xml:space="preserve">I am seeing today </w:t>
      </w:r>
    </w:p>
    <w:p w14:paraId="273F0AEC" w14:textId="77777777" w:rsidR="00782241" w:rsidRDefault="00782241" w:rsidP="0098176C">
      <w:pPr>
        <w:pBdr>
          <w:top w:val="nil"/>
          <w:left w:val="nil"/>
          <w:bottom w:val="nil"/>
          <w:right w:val="nil"/>
          <w:between w:val="nil"/>
        </w:pBdr>
        <w:spacing w:after="120"/>
        <w:ind w:right="-30" w:firstLine="142"/>
        <w:rPr>
          <w:rFonts w:cs="Times New Roman"/>
        </w:rPr>
      </w:pPr>
    </w:p>
    <w:p w14:paraId="6DF747CE" w14:textId="77777777" w:rsidR="00782241" w:rsidRPr="009C4C30" w:rsidRDefault="00782241" w:rsidP="00782241">
      <w:pPr>
        <w:pBdr>
          <w:bottom w:val="single" w:sz="4" w:space="1" w:color="auto"/>
          <w:between w:val="nil"/>
        </w:pBdr>
        <w:spacing w:after="40"/>
        <w:ind w:right="-30"/>
        <w:rPr>
          <w:rFonts w:cs="Times New Roman"/>
          <w:b/>
          <w:sz w:val="24"/>
          <w:szCs w:val="24"/>
        </w:rPr>
      </w:pPr>
      <w:r w:rsidRPr="00EF24BF">
        <w:rPr>
          <w:rFonts w:cs="Times New Roman"/>
          <w:b/>
          <w:sz w:val="24"/>
          <w:szCs w:val="24"/>
        </w:rPr>
        <w:t>CONCLUSIONS OF THE NEUROPSYCHOLOGICAL ASSESSMENT</w:t>
      </w:r>
    </w:p>
    <w:p w14:paraId="78079083" w14:textId="69C0B2C6" w:rsidR="002D1FF4" w:rsidRPr="009C4C30" w:rsidRDefault="00782241" w:rsidP="005D360B">
      <w:pPr>
        <w:widowControl w:val="0"/>
        <w:autoSpaceDE w:val="0"/>
        <w:autoSpaceDN w:val="0"/>
        <w:ind w:right="-30" w:firstLine="207"/>
        <w:rPr>
          <w:rFonts w:cs="Times New Roman"/>
          <w:bCs/>
        </w:rPr>
      </w:pPr>
      <w:r>
        <w:rPr>
          <w:rFonts w:cs="Times New Roman"/>
          <w:bCs/>
        </w:rPr>
        <w:t xml:space="preserve">The examination of reveals </w:t>
      </w:r>
    </w:p>
    <w:p w14:paraId="0DFFFDA3" w14:textId="2AA7342E" w:rsidR="00782241" w:rsidRPr="009D198C" w:rsidRDefault="00782241" w:rsidP="00B672E5">
      <w:pPr>
        <w:widowControl w:val="0"/>
        <w:autoSpaceDE w:val="0"/>
        <w:autoSpaceDN w:val="0"/>
        <w:ind w:right="-30" w:firstLine="207"/>
        <w:rPr>
          <w:rFonts w:cs="Times New Roman"/>
          <w:bCs/>
        </w:rPr>
      </w:pPr>
      <w:r>
        <w:rPr>
          <w:rFonts w:cs="Times New Roman"/>
          <w:bCs/>
        </w:rPr>
        <w:t>In this context, we recommend</w:t>
        <w:tab/>
      </w:r>
    </w:p>
    <w:p w14:paraId="30B20EF0" w14:textId="6B898C72" w:rsidR="00782241" w:rsidRPr="00EF24BF" w:rsidRDefault="00782241" w:rsidP="00782241">
      <w:pPr>
        <w:widowControl w:val="0"/>
        <w:tabs>
          <w:tab w:val="left" w:pos="2009"/>
        </w:tabs>
        <w:autoSpaceDE w:val="0"/>
        <w:autoSpaceDN w:val="0"/>
        <w:ind w:right="-30"/>
        <w:rPr>
          <w:rFonts w:cs="Times New Roman"/>
          <w:b/>
          <w:bCs/>
        </w:rPr>
      </w:pPr>
      <w:r w:rsidRPr="00EF24BF">
        <w:rPr>
          <w:rFonts w:cs="Times New Roman"/>
          <w:b/>
          <w:bCs/>
        </w:rPr>
        <w:t xml:space="preserve">I remain available to Mr and to the professionals involved in their follow-up for any further information. </w:t>
      </w:r>
    </w:p>
    <w:p w14:paraId="39F3D3EC" w14:textId="77777777" w:rsidR="00782241" w:rsidRPr="00EF24BF" w:rsidRDefault="00782241" w:rsidP="00782241">
      <w:pPr>
        <w:widowControl w:val="0"/>
        <w:tabs>
          <w:tab w:val="left" w:pos="2009"/>
        </w:tabs>
        <w:autoSpaceDE w:val="0"/>
        <w:autoSpaceDN w:val="0"/>
        <w:ind w:right="-30"/>
        <w:jc w:val="center"/>
        <w:rPr>
          <w:rFonts w:cs="Times New Roman"/>
          <w:b/>
          <w:bCs/>
        </w:rPr>
      </w:pPr>
    </w:p>
    <w:p w14:paraId="5A15CA31" w14:textId="7763A099" w:rsidR="00782241" w:rsidRPr="00EF24BF" w:rsidRDefault="00346518" w:rsidP="00782241">
      <w:pPr>
        <w:widowControl w:val="0"/>
        <w:tabs>
          <w:tab w:val="left" w:pos="2009"/>
        </w:tabs>
        <w:autoSpaceDE w:val="0"/>
        <w:autoSpaceDN w:val="0"/>
        <w:ind w:right="-30"/>
        <w:jc w:val="right"/>
        <w:rPr>
          <w:rFonts w:cs="Times New Roman"/>
          <w:b/>
          <w:bCs/>
        </w:rPr>
      </w:pPr>
      <w:r>
        <w:rPr>
          <w:rFonts w:cs="Times New Roman"/>
          <w:b/>
          <w:bCs/>
        </w:rPr>
        <w:t>First name LAST NAME</w:t>
      </w:r>
    </w:p>
    <w:p w14:paraId="10FAA241" w14:textId="3BB27CAC" w:rsidR="00782241" w:rsidRPr="00EF24BF" w:rsidRDefault="00346518" w:rsidP="00782241">
      <w:pPr>
        <w:widowControl w:val="0"/>
        <w:tabs>
          <w:tab w:val="left" w:pos="2009"/>
        </w:tabs>
        <w:autoSpaceDE w:val="0"/>
        <w:autoSpaceDN w:val="0"/>
        <w:ind w:right="-30"/>
        <w:jc w:val="right"/>
        <w:rPr>
          <w:rFonts w:cs="Times New Roman"/>
          <w:i/>
          <w:iCs/>
        </w:rPr>
      </w:pPr>
      <w:r>
        <w:rPr>
          <w:rFonts w:cs="Times New Roman"/>
          <w:i/>
          <w:iCs/>
        </w:rPr>
        <w:t>Title/Role</w:t>
      </w:r>
    </w:p>
    <w:p w14:paraId="77E16179" w14:textId="338A8DD4" w:rsidR="00954A2D" w:rsidRDefault="00346518" w:rsidP="00782241">
      <w:pPr>
        <w:widowControl w:val="0"/>
        <w:tabs>
          <w:tab w:val="left" w:pos="2009"/>
        </w:tabs>
        <w:autoSpaceDE w:val="0"/>
        <w:autoSpaceDN w:val="0"/>
        <w:ind w:right="-30"/>
        <w:jc w:val="right"/>
        <w:rPr>
          <w:rFonts w:cs="Times New Roman"/>
          <w:bCs/>
          <w:i/>
          <w:iCs/>
        </w:rPr>
      </w:pPr>
      <w:proofErr w:type="spellStart"/>
      <w:r>
        <w:rPr>
          <w:rFonts w:cs="Times New Roman"/>
          <w:bCs/>
          <w:i/>
          <w:iCs/>
        </w:rPr>
        <w:t>Organization</w:t>
      </w:r>
      <w:proofErr w:type="spellEnd"/>
    </w:p>
    <w:p w14:paraId="7039A18B" w14:textId="237F1054" w:rsidR="00782241" w:rsidRPr="002D1FF4" w:rsidRDefault="00954A2D" w:rsidP="002D1FF4">
      <w:pPr>
        <w:widowControl w:val="0"/>
        <w:tabs>
          <w:tab w:val="left" w:pos="2009"/>
        </w:tabs>
        <w:autoSpaceDE w:val="0"/>
        <w:autoSpaceDN w:val="0"/>
        <w:ind w:right="-30"/>
        <w:jc w:val="right"/>
        <w:rPr>
          <w:rFonts w:cs="Times New Roman"/>
          <w:bCs/>
          <w:i/>
          <w:iCs/>
        </w:rPr>
      </w:pPr>
      <w:r w:rsidRPr="00EF24BF">
        <w:rPr>
          <w:rFonts w:cs="Times New Roman"/>
          <w:b/>
          <w:noProof/>
          <w:sz w:val="24"/>
          <w:szCs w:val="24"/>
        </w:rPr>
        <w:drawing>
          <wp:inline distT="0" distB="0" distL="0" distR="0" wp14:anchorId="6CD5B2A2" wp14:editId="0CA7D608">
            <wp:extent cx="766445" cy="766445"/>
            <wp:effectExtent l="0" t="0" r="0" b="0"/>
            <wp:docPr id="1889413856" name="Image 4" descr="Signature con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13856" name="Image 4" descr="Signature contour"/>
                    <pic:cNvPicPr/>
                  </pic:nvPicPr>
                  <pic:blipFill>
                    <a:blip r:embed="rId11">
                      <a:extLst>
                        <a:ext uri="{96DAC541-7B7A-43D3-8B79-37D633B846F1}">
                          <asvg:svgBlip xmlns:asvg="http://schemas.microsoft.com/office/drawing/2016/SVG/main" r:embed="rId12"/>
                        </a:ext>
                      </a:extLst>
                    </a:blip>
                    <a:stretch>
                      <a:fillRect/>
                    </a:stretch>
                  </pic:blipFill>
                  <pic:spPr>
                    <a:xfrm>
                      <a:off x="0" y="0"/>
                      <a:ext cx="766445" cy="766445"/>
                    </a:xfrm>
                    <a:prstGeom prst="rect">
                      <a:avLst/>
                    </a:prstGeom>
                  </pic:spPr>
                </pic:pic>
              </a:graphicData>
            </a:graphic>
          </wp:inline>
        </w:drawing>
      </w:r>
    </w:p>
    <w:p w14:paraId="11AA3435" w14:textId="50B936EC" w:rsidR="00782241" w:rsidRDefault="00782241">
      <w:pPr>
        <w:spacing w:before="0"/>
        <w:jc w:val="left"/>
        <w:rPr>
          <w:rFonts w:cs="Times New Roman"/>
        </w:rPr>
      </w:pPr>
      <w:r>
        <w:rPr>
          <w:rFonts w:cs="Times New Roman"/>
        </w:rPr>
        <w:br w:type="page"/>
      </w:r>
    </w:p>
    <w:p w14:paraId="1648A5A1" w14:textId="0921B71E" w:rsidR="001E49F2" w:rsidRPr="00EF24BF" w:rsidRDefault="00E514AB" w:rsidP="00115653">
      <w:pPr>
        <w:pBdr>
          <w:top w:val="nil"/>
          <w:left w:val="nil"/>
          <w:bottom w:val="single" w:sz="4" w:space="1" w:color="auto"/>
          <w:right w:val="nil"/>
          <w:between w:val="nil"/>
        </w:pBdr>
        <w:spacing w:after="40"/>
        <w:ind w:right="-30"/>
        <w:rPr>
          <w:rFonts w:cs="Times New Roman"/>
          <w:b/>
          <w:sz w:val="24"/>
          <w:szCs w:val="24"/>
        </w:rPr>
      </w:pPr>
      <w:r w:rsidRPr="00EF24BF">
        <w:rPr>
          <w:rFonts w:cs="Times New Roman"/>
          <w:b/>
          <w:sz w:val="24"/>
          <w:szCs w:val="24"/>
        </w:rPr>
        <w:t>ANAMNESTIC ELEMENTS</w:t>
      </w:r>
    </w:p>
    <w:p w14:paraId="7C06D0E0" w14:textId="77777777" w:rsidR="00115653" w:rsidRPr="00EF24BF" w:rsidRDefault="00115653" w:rsidP="00115653">
      <w:pPr>
        <w:widowControl w:val="0"/>
        <w:tabs>
          <w:tab w:val="left" w:pos="2009"/>
        </w:tabs>
        <w:autoSpaceDE w:val="0"/>
        <w:autoSpaceDN w:val="0"/>
        <w:ind w:right="-30"/>
        <w:rPr>
          <w:rFonts w:cs="Times New Roman"/>
          <w:bCs/>
          <w:sz w:val="4"/>
          <w:szCs w:val="4"/>
        </w:rPr>
      </w:pPr>
    </w:p>
    <w:p w14:paraId="7D2B34C2" w14:textId="77777777" w:rsidR="00867B34" w:rsidRPr="00EF24BF" w:rsidRDefault="00867B34" w:rsidP="00867B34">
      <w:pPr>
        <w:pBdr>
          <w:top w:val="nil"/>
          <w:left w:val="nil"/>
          <w:bottom w:val="single" w:sz="4" w:space="1" w:color="auto"/>
          <w:right w:val="nil"/>
          <w:between w:val="nil"/>
        </w:pBdr>
        <w:spacing w:before="40"/>
        <w:ind w:right="-30"/>
        <w:rPr>
          <w:rFonts w:cs="Times New Roman"/>
          <w:b/>
          <w:bCs/>
          <w:sz w:val="20"/>
          <w:szCs w:val="20"/>
        </w:rPr>
      </w:pPr>
      <w:r w:rsidRPr="00EF24BF">
        <w:rPr>
          <w:rFonts w:cs="Times New Roman"/>
          <w:b/>
          <w:bCs/>
          <w:sz w:val="20"/>
          <w:szCs w:val="20"/>
        </w:rPr>
        <w:t>Current complaints and functional impact</w:t>
      </w:r>
    </w:p>
    <w:p w14:paraId="720F97CE" w14:textId="0896C4AA" w:rsidR="005D360B" w:rsidRDefault="00867B34" w:rsidP="005D360B">
      <w:pPr>
        <w:widowControl w:val="0"/>
        <w:autoSpaceDE w:val="0"/>
        <w:autoSpaceDN w:val="0"/>
        <w:ind w:right="-30" w:firstLine="207"/>
        <w:rPr>
          <w:rFonts w:cs="Times New Roman"/>
          <w:bCs/>
        </w:rPr>
      </w:pPr>
      <w:r>
        <w:rPr>
          <w:rFonts w:cs="Times New Roman"/>
        </w:rPr>
        <w:t xml:space="preserve">Spontaneously, </w:t>
      </w:r>
    </w:p>
    <w:p w14:paraId="35C112DE" w14:textId="77777777" w:rsidR="00867B34" w:rsidRDefault="00867B34" w:rsidP="00115653">
      <w:pPr>
        <w:pBdr>
          <w:top w:val="nil"/>
          <w:left w:val="nil"/>
          <w:bottom w:val="single" w:sz="4" w:space="1" w:color="auto"/>
          <w:right w:val="nil"/>
          <w:between w:val="nil"/>
        </w:pBdr>
        <w:spacing w:before="40"/>
        <w:ind w:right="-30"/>
        <w:rPr>
          <w:rFonts w:cs="Times New Roman"/>
          <w:b/>
          <w:bCs/>
          <w:sz w:val="20"/>
          <w:szCs w:val="20"/>
        </w:rPr>
      </w:pPr>
    </w:p>
    <w:p w14:paraId="2C8814D7" w14:textId="14846270" w:rsidR="00E514AB" w:rsidRPr="00EF24BF" w:rsidRDefault="00F10529" w:rsidP="00115653">
      <w:pPr>
        <w:pBdr>
          <w:top w:val="nil"/>
          <w:left w:val="nil"/>
          <w:bottom w:val="single" w:sz="4" w:space="1" w:color="auto"/>
          <w:right w:val="nil"/>
          <w:between w:val="nil"/>
        </w:pBdr>
        <w:spacing w:before="40"/>
        <w:ind w:right="-30"/>
        <w:rPr>
          <w:rFonts w:cs="Times New Roman"/>
          <w:b/>
          <w:bCs/>
          <w:sz w:val="20"/>
          <w:szCs w:val="20"/>
        </w:rPr>
      </w:pPr>
      <w:r w:rsidRPr="00EF24BF">
        <w:rPr>
          <w:rFonts w:cs="Times New Roman"/>
          <w:b/>
          <w:bCs/>
          <w:sz w:val="20"/>
          <w:szCs w:val="20"/>
        </w:rPr>
        <w:t>Personal medical history</w:t>
      </w:r>
    </w:p>
    <w:p w14:paraId="7DAF07FD" w14:textId="1B035EFD" w:rsidR="00CB1782" w:rsidRDefault="00CB1782" w:rsidP="003F1894">
      <w:pPr>
        <w:widowControl w:val="0"/>
        <w:autoSpaceDE w:val="0"/>
        <w:autoSpaceDN w:val="0"/>
        <w:ind w:right="-30" w:firstLine="207"/>
        <w:rPr>
          <w:rFonts w:cs="Times New Roman"/>
          <w:bCs/>
        </w:rPr>
      </w:pPr>
      <w:r>
        <w:rPr>
          <w:rFonts w:cs="Times New Roman"/>
          <w:bCs/>
        </w:rPr>
        <w:t xml:space="preserve">Asked about their personal medical history, </w:t>
      </w:r>
    </w:p>
    <w:p w14:paraId="2AC3524A" w14:textId="793212AC" w:rsidR="007A5827" w:rsidRDefault="002E36B1" w:rsidP="005D360B">
      <w:pPr>
        <w:widowControl w:val="0"/>
        <w:autoSpaceDE w:val="0"/>
        <w:autoSpaceDN w:val="0"/>
        <w:ind w:right="-30" w:firstLine="207"/>
        <w:rPr>
          <w:rFonts w:cs="Times New Roman"/>
          <w:bCs/>
        </w:rPr>
      </w:pPr>
      <w:r>
        <w:rPr>
          <w:rFonts w:cs="Times New Roman"/>
          <w:bCs/>
        </w:rPr>
        <w:t xml:space="preserve">On the psychiatric level in the broad sense, </w:t>
      </w:r>
    </w:p>
    <w:p w14:paraId="4494E035" w14:textId="77777777" w:rsidR="005D360B" w:rsidRPr="00CB1782" w:rsidRDefault="005D360B" w:rsidP="005D360B">
      <w:pPr>
        <w:widowControl w:val="0"/>
        <w:autoSpaceDE w:val="0"/>
        <w:autoSpaceDN w:val="0"/>
        <w:ind w:right="-30" w:firstLine="207"/>
        <w:rPr>
          <w:rFonts w:cs="Times New Roman"/>
          <w:bCs/>
        </w:rPr>
      </w:pPr>
    </w:p>
    <w:p w14:paraId="1D49B6EC" w14:textId="71FBE03A" w:rsidR="00357B7A" w:rsidRPr="00EF24BF" w:rsidRDefault="00F10529" w:rsidP="00115653">
      <w:pPr>
        <w:pBdr>
          <w:top w:val="nil"/>
          <w:left w:val="nil"/>
          <w:bottom w:val="single" w:sz="4" w:space="1" w:color="auto"/>
          <w:right w:val="nil"/>
          <w:between w:val="nil"/>
        </w:pBdr>
        <w:spacing w:before="40"/>
        <w:ind w:right="-30"/>
        <w:rPr>
          <w:rFonts w:cs="Times New Roman"/>
          <w:b/>
          <w:bCs/>
          <w:sz w:val="20"/>
          <w:szCs w:val="20"/>
        </w:rPr>
      </w:pPr>
      <w:r w:rsidRPr="00EF24BF">
        <w:rPr>
          <w:rFonts w:cs="Times New Roman"/>
          <w:b/>
          <w:bCs/>
          <w:sz w:val="20"/>
          <w:szCs w:val="20"/>
        </w:rPr>
        <w:t>Family medical history</w:t>
      </w:r>
    </w:p>
    <w:p w14:paraId="435999DF" w14:textId="036A07E4" w:rsidR="005D360B" w:rsidRDefault="00800995" w:rsidP="005D360B">
      <w:pPr>
        <w:widowControl w:val="0"/>
        <w:autoSpaceDE w:val="0"/>
        <w:autoSpaceDN w:val="0"/>
        <w:ind w:right="-30" w:firstLine="207"/>
        <w:rPr>
          <w:rFonts w:cs="Times New Roman"/>
          <w:bCs/>
        </w:rPr>
      </w:pPr>
      <w:r>
        <w:rPr>
          <w:rFonts w:cs="Times New Roman"/>
          <w:bCs/>
        </w:rPr>
        <w:t xml:space="preserve">Regarding their family history, </w:t>
      </w:r>
    </w:p>
    <w:p w14:paraId="468EF434" w14:textId="2E85C382" w:rsidR="00794FB7" w:rsidRDefault="00794FB7" w:rsidP="00BC4AA7">
      <w:pPr>
        <w:widowControl w:val="0"/>
        <w:autoSpaceDE w:val="0"/>
        <w:autoSpaceDN w:val="0"/>
        <w:ind w:right="-30" w:firstLine="207"/>
        <w:rPr>
          <w:rFonts w:cs="Times New Roman"/>
          <w:bCs/>
        </w:rPr>
      </w:pPr>
    </w:p>
    <w:p w14:paraId="094C9F49" w14:textId="77777777" w:rsidR="00BC4AA7" w:rsidRDefault="00BC4AA7" w:rsidP="00BC4AA7">
      <w:pPr>
        <w:widowControl w:val="0"/>
        <w:autoSpaceDE w:val="0"/>
        <w:autoSpaceDN w:val="0"/>
        <w:ind w:right="-30" w:firstLine="207"/>
        <w:rPr>
          <w:rFonts w:cs="Times New Roman"/>
          <w:bCs/>
        </w:rPr>
      </w:pPr>
    </w:p>
    <w:p w14:paraId="3009C83F" w14:textId="51B415EE" w:rsidR="001A342F" w:rsidRPr="00EF24BF" w:rsidRDefault="00FA4BC8" w:rsidP="00115653">
      <w:pPr>
        <w:pBdr>
          <w:top w:val="nil"/>
          <w:left w:val="nil"/>
          <w:bottom w:val="single" w:sz="4" w:space="1" w:color="auto"/>
          <w:right w:val="nil"/>
          <w:between w:val="nil"/>
        </w:pBdr>
        <w:spacing w:before="40"/>
        <w:ind w:right="-30"/>
        <w:rPr>
          <w:rFonts w:cs="Times New Roman"/>
          <w:b/>
          <w:bCs/>
          <w:sz w:val="20"/>
          <w:szCs w:val="20"/>
        </w:rPr>
      </w:pPr>
      <w:r w:rsidRPr="00EF24BF">
        <w:rPr>
          <w:rFonts w:cs="Times New Roman"/>
          <w:b/>
          <w:bCs/>
          <w:sz w:val="20"/>
          <w:szCs w:val="20"/>
        </w:rPr>
        <w:t xml:space="preserve">Development, autonomy, lifestyle </w:t>
      </w:r>
    </w:p>
    <w:p w14:paraId="2BF8FB3C" w14:textId="5A3EE892" w:rsidR="005A003E" w:rsidRDefault="00E64192" w:rsidP="00DE2F98">
      <w:pPr>
        <w:widowControl w:val="0"/>
        <w:autoSpaceDE w:val="0"/>
        <w:autoSpaceDN w:val="0"/>
        <w:ind w:right="-30" w:firstLine="207"/>
        <w:rPr>
          <w:rFonts w:cs="Times New Roman"/>
          <w:bCs/>
        </w:rPr>
      </w:pPr>
      <w:r>
        <w:rPr>
          <w:rFonts w:cs="Times New Roman"/>
          <w:bCs/>
        </w:rPr>
        <w:t xml:space="preserve">XX does not report any notable or significant elements or events known to them that might have occurred during the pregnancy. </w:t>
      </w:r>
    </w:p>
    <w:p w14:paraId="0BA19633" w14:textId="3A6D171C" w:rsidR="00386BB4" w:rsidRDefault="00EE2C0B" w:rsidP="00DE2F98">
      <w:pPr>
        <w:widowControl w:val="0"/>
        <w:autoSpaceDE w:val="0"/>
        <w:autoSpaceDN w:val="0"/>
        <w:ind w:right="-30" w:firstLine="207"/>
        <w:rPr>
          <w:rFonts w:cs="Times New Roman"/>
          <w:bCs/>
        </w:rPr>
      </w:pPr>
      <w:r>
        <w:rPr>
          <w:rFonts w:cs="Times New Roman"/>
          <w:bCs/>
        </w:rPr>
        <w:t xml:space="preserve">In childhood, </w:t>
      </w:r>
    </w:p>
    <w:p w14:paraId="4C858866" w14:textId="061C607F" w:rsidR="00386BB4" w:rsidRDefault="004B7532" w:rsidP="00DE2F98">
      <w:pPr>
        <w:widowControl w:val="0"/>
        <w:autoSpaceDE w:val="0"/>
        <w:autoSpaceDN w:val="0"/>
        <w:ind w:right="-30" w:firstLine="207"/>
        <w:rPr>
          <w:rFonts w:cs="Times New Roman"/>
          <w:bCs/>
        </w:rPr>
      </w:pPr>
      <w:r>
        <w:rPr>
          <w:rFonts w:cs="Times New Roman"/>
          <w:bCs/>
        </w:rPr>
        <w:t xml:space="preserve">At school </w:t>
      </w:r>
    </w:p>
    <w:p w14:paraId="2669E857" w14:textId="146BC528" w:rsidR="007C6499" w:rsidRDefault="00E64192" w:rsidP="007C6499">
      <w:pPr>
        <w:widowControl w:val="0"/>
        <w:autoSpaceDE w:val="0"/>
        <w:autoSpaceDN w:val="0"/>
        <w:ind w:right="-30" w:firstLine="207"/>
        <w:rPr>
          <w:rFonts w:cs="Times New Roman"/>
          <w:bCs/>
        </w:rPr>
      </w:pPr>
      <w:r>
        <w:rPr>
          <w:rFonts w:cs="Times New Roman"/>
          <w:bCs/>
        </w:rPr>
        <w:t xml:space="preserve">On the occupational level </w:t>
      </w:r>
    </w:p>
    <w:p w14:paraId="2EB3AC27" w14:textId="56C0C446" w:rsidR="00F1289F" w:rsidRPr="00EF24BF" w:rsidRDefault="00F1289F" w:rsidP="00025D48">
      <w:pPr>
        <w:widowControl w:val="0"/>
        <w:autoSpaceDE w:val="0"/>
        <w:autoSpaceDN w:val="0"/>
        <w:ind w:right="-30"/>
        <w:rPr>
          <w:rFonts w:cs="Times New Roman"/>
        </w:rPr>
      </w:pPr>
    </w:p>
    <w:p w14:paraId="2850541E" w14:textId="77777777" w:rsidR="00A846EF" w:rsidRPr="00EF24BF" w:rsidRDefault="00A846EF" w:rsidP="00115653">
      <w:pPr>
        <w:pBdr>
          <w:top w:val="nil"/>
          <w:left w:val="nil"/>
          <w:bottom w:val="single" w:sz="4" w:space="1" w:color="auto"/>
          <w:right w:val="nil"/>
          <w:between w:val="nil"/>
        </w:pBdr>
        <w:spacing w:before="40"/>
        <w:ind w:right="-30"/>
        <w:rPr>
          <w:rFonts w:cs="Times New Roman"/>
          <w:b/>
          <w:bCs/>
          <w:sz w:val="20"/>
          <w:szCs w:val="20"/>
        </w:rPr>
      </w:pPr>
      <w:r w:rsidRPr="00EF24BF">
        <w:rPr>
          <w:rFonts w:cs="Times New Roman"/>
          <w:b/>
          <w:bCs/>
          <w:sz w:val="20"/>
          <w:szCs w:val="20"/>
        </w:rPr>
        <w:t>Mood, sleep, appetite</w:t>
      </w:r>
    </w:p>
    <w:p w14:paraId="6FAE85EB" w14:textId="05775DAF" w:rsidR="00DA0A15" w:rsidRDefault="00AE2FDD" w:rsidP="0047335A">
      <w:pPr>
        <w:widowControl w:val="0"/>
        <w:autoSpaceDE w:val="0"/>
        <w:autoSpaceDN w:val="0"/>
        <w:ind w:right="-30" w:firstLine="207"/>
        <w:rPr>
          <w:rFonts w:cs="Times New Roman"/>
          <w:bCs/>
        </w:rPr>
      </w:pPr>
      <w:r>
        <w:rPr>
          <w:rFonts w:cs="Times New Roman"/>
          <w:bCs/>
        </w:rPr>
        <w:t xml:space="preserve">From a mood standpoint </w:t>
      </w:r>
    </w:p>
    <w:p w14:paraId="145ADA0C" w14:textId="0F59E486" w:rsidR="00625D5E" w:rsidRDefault="0047335A" w:rsidP="0047335A">
      <w:pPr>
        <w:widowControl w:val="0"/>
        <w:autoSpaceDE w:val="0"/>
        <w:autoSpaceDN w:val="0"/>
        <w:ind w:right="-30" w:firstLine="207"/>
        <w:rPr>
          <w:rFonts w:cs="Times New Roman"/>
          <w:bCs/>
        </w:rPr>
      </w:pPr>
      <w:r>
        <w:rPr>
          <w:rFonts w:cs="Times New Roman"/>
          <w:bCs/>
        </w:rPr>
        <w:t xml:space="preserve">Regarding their sleep, </w:t>
      </w:r>
    </w:p>
    <w:p w14:paraId="6ADC9D59" w14:textId="06A0A2D4" w:rsidR="001A6DD8" w:rsidRPr="00FB4FE9" w:rsidRDefault="007C61B9" w:rsidP="00025D48">
      <w:pPr>
        <w:widowControl w:val="0"/>
        <w:autoSpaceDE w:val="0"/>
        <w:autoSpaceDN w:val="0"/>
        <w:ind w:right="-30" w:firstLine="207"/>
        <w:rPr>
          <w:rFonts w:cs="Times New Roman"/>
          <w:bCs/>
        </w:rPr>
      </w:pPr>
      <w:r>
        <w:rPr>
          <w:rFonts w:cs="Times New Roman"/>
          <w:bCs/>
        </w:rPr>
        <w:t xml:space="preserve">Finally, with respect to eating, </w:t>
      </w:r>
    </w:p>
    <w:p w14:paraId="72200A1A" w14:textId="2E7C0080" w:rsidR="00F1289F" w:rsidRDefault="00F1289F">
      <w:pPr>
        <w:spacing w:before="0"/>
        <w:jc w:val="left"/>
        <w:rPr>
          <w:rFonts w:cs="Times New Roman"/>
          <w:b/>
          <w:sz w:val="24"/>
          <w:szCs w:val="24"/>
        </w:rPr>
      </w:pPr>
    </w:p>
    <w:p w14:paraId="30536387" w14:textId="09A3F5F9" w:rsidR="00115653" w:rsidRPr="009D198C" w:rsidRDefault="00BD51CB" w:rsidP="009D198C">
      <w:pPr>
        <w:pBdr>
          <w:top w:val="nil"/>
          <w:left w:val="nil"/>
          <w:bottom w:val="single" w:sz="4" w:space="1" w:color="auto"/>
          <w:right w:val="nil"/>
          <w:between w:val="nil"/>
        </w:pBdr>
        <w:spacing w:after="40"/>
        <w:ind w:right="-30"/>
        <w:rPr>
          <w:rFonts w:cs="Times New Roman"/>
          <w:b/>
          <w:sz w:val="24"/>
          <w:szCs w:val="24"/>
        </w:rPr>
      </w:pPr>
      <w:r w:rsidRPr="00EF24BF">
        <w:rPr>
          <w:rFonts w:cs="Times New Roman"/>
          <w:b/>
          <w:sz w:val="24"/>
          <w:szCs w:val="24"/>
        </w:rPr>
        <w:t>NEUROPSYCHOLOGICAL ASSESSMENT</w:t>
      </w:r>
    </w:p>
    <w:p w14:paraId="3EA0A46E" w14:textId="4AF3A867" w:rsidR="00115653" w:rsidRPr="00B231D4" w:rsidRDefault="00BD51CB" w:rsidP="00B231D4">
      <w:pPr>
        <w:widowControl w:val="0"/>
        <w:pBdr>
          <w:bottom w:val="single" w:sz="4" w:space="1" w:color="auto"/>
        </w:pBdr>
        <w:tabs>
          <w:tab w:val="left" w:pos="2009"/>
        </w:tabs>
        <w:autoSpaceDE w:val="0"/>
        <w:autoSpaceDN w:val="0"/>
        <w:ind w:right="-30"/>
        <w:rPr>
          <w:rFonts w:cs="Times New Roman"/>
          <w:b/>
          <w:bCs/>
          <w:sz w:val="20"/>
          <w:szCs w:val="20"/>
        </w:rPr>
      </w:pPr>
      <w:r w:rsidRPr="00EF24BF">
        <w:rPr>
          <w:rFonts w:cs="Times New Roman"/>
          <w:b/>
          <w:bCs/>
          <w:sz w:val="20"/>
          <w:szCs w:val="20"/>
        </w:rPr>
        <w:t>Clinical observations</w:t>
      </w:r>
    </w:p>
    <w:p w14:paraId="7FC00DAF" w14:textId="5B9350B1" w:rsidR="00516838" w:rsidRDefault="007C61B9" w:rsidP="00516838">
      <w:pPr>
        <w:widowControl w:val="0"/>
        <w:autoSpaceDE w:val="0"/>
        <w:autoSpaceDN w:val="0"/>
        <w:ind w:right="-30" w:firstLine="207"/>
        <w:rPr>
          <w:rFonts w:cs="Times New Roman"/>
          <w:bCs/>
        </w:rPr>
      </w:pPr>
      <w:r>
        <w:rPr>
          <w:rFonts w:cs="Times New Roman"/>
          <w:bCs/>
        </w:rPr>
        <w:t xml:space="preserve">During the assessment, </w:t>
      </w:r>
    </w:p>
    <w:p w14:paraId="660D3F36" w14:textId="77777777" w:rsidR="00431F70" w:rsidRDefault="00431F70" w:rsidP="00516838">
      <w:pPr>
        <w:widowControl w:val="0"/>
        <w:autoSpaceDE w:val="0"/>
        <w:autoSpaceDN w:val="0"/>
        <w:ind w:right="-30" w:firstLine="207"/>
        <w:rPr>
          <w:rFonts w:cs="Times New Roman"/>
          <w:bCs/>
        </w:rPr>
      </w:pPr>
    </w:p>
    <w:p w14:paraId="5083EC01" w14:textId="77777777" w:rsidR="00431F70" w:rsidRPr="009D198C" w:rsidRDefault="00431F70" w:rsidP="00431F70">
      <w:pPr>
        <w:widowControl w:val="0"/>
        <w:pBdr>
          <w:bottom w:val="single" w:sz="4" w:space="1" w:color="auto"/>
        </w:pBdr>
        <w:tabs>
          <w:tab w:val="left" w:pos="2009"/>
        </w:tabs>
        <w:autoSpaceDE w:val="0"/>
        <w:autoSpaceDN w:val="0"/>
        <w:ind w:right="-30"/>
        <w:rPr>
          <w:rFonts w:cs="Times New Roman"/>
          <w:b/>
          <w:bCs/>
          <w:sz w:val="20"/>
          <w:szCs w:val="20"/>
        </w:rPr>
      </w:pPr>
      <w:proofErr w:type="gramStart"/>
      <w:r w:rsidRPr="00EF24BF">
        <w:rPr>
          <w:rFonts w:cs="Times New Roman"/>
          <w:b/>
          <w:bCs/>
          <w:sz w:val="20"/>
          <w:szCs w:val="20"/>
        </w:rPr>
        <w:t>Mood and behavioural spheres</w:t>
      </w:r>
      <w:proofErr w:type="gramEnd"/>
    </w:p>
    <w:p w14:paraId="5F7833FB" w14:textId="1B6195E7" w:rsidR="00E64192" w:rsidRDefault="007D311B" w:rsidP="00E64192">
      <w:pPr>
        <w:widowControl w:val="0"/>
        <w:autoSpaceDE w:val="0"/>
        <w:autoSpaceDN w:val="0"/>
        <w:ind w:right="-30" w:firstLine="207"/>
        <w:rPr>
          <w:rFonts w:cs="Times New Roman"/>
          <w:bCs/>
        </w:rPr>
      </w:pPr>
      <w:r>
        <w:rPr>
          <w:rFonts w:cs="Times New Roman"/>
          <w:bCs/>
        </w:rPr>
        <w:t xml:space="preserve">During the interview, </w:t>
      </w:r>
    </w:p>
    <w:p w14:paraId="3BC1C410" w14:textId="4F32C332" w:rsidR="004E230B" w:rsidRDefault="004E230B" w:rsidP="004E230B">
      <w:pPr>
        <w:widowControl w:val="0"/>
        <w:autoSpaceDE w:val="0"/>
        <w:autoSpaceDN w:val="0"/>
        <w:ind w:right="-30" w:firstLine="207"/>
        <w:rPr>
          <w:rFonts w:cs="Times New Roman"/>
          <w:bCs/>
        </w:rPr>
      </w:pPr>
    </w:p>
    <w:p w14:paraId="3A89D88D" w14:textId="77777777" w:rsidR="00B469D6" w:rsidRDefault="00B469D6" w:rsidP="00516838">
      <w:pPr>
        <w:widowControl w:val="0"/>
        <w:autoSpaceDE w:val="0"/>
        <w:autoSpaceDN w:val="0"/>
        <w:ind w:right="-30" w:firstLine="207"/>
        <w:rPr>
          <w:rFonts w:cs="Times New Roman"/>
          <w:bCs/>
        </w:rPr>
      </w:pPr>
    </w:p>
    <w:p w14:paraId="29273DBA" w14:textId="25F33EE1" w:rsidR="00F9400D" w:rsidRPr="00EF24BF" w:rsidRDefault="00F9400D" w:rsidP="00A34347">
      <w:pPr>
        <w:widowControl w:val="0"/>
        <w:pBdr>
          <w:bottom w:val="single" w:sz="4" w:space="1" w:color="auto"/>
        </w:pBdr>
        <w:tabs>
          <w:tab w:val="left" w:pos="2009"/>
        </w:tabs>
        <w:autoSpaceDE w:val="0"/>
        <w:autoSpaceDN w:val="0"/>
        <w:ind w:right="-30"/>
        <w:rPr>
          <w:rFonts w:cs="Times New Roman"/>
          <w:b/>
          <w:bCs/>
          <w:sz w:val="20"/>
          <w:szCs w:val="20"/>
        </w:rPr>
      </w:pPr>
      <w:r w:rsidRPr="00EF24BF">
        <w:rPr>
          <w:rFonts w:cs="Times New Roman"/>
          <w:b/>
          <w:bCs/>
          <w:sz w:val="20"/>
          <w:szCs w:val="20"/>
        </w:rPr>
        <w:t xml:space="preserve">Global cognitive efficiency </w:t>
      </w:r>
    </w:p>
    <w:p w14:paraId="7986A184" w14:textId="37029D97" w:rsidR="008837C5" w:rsidRDefault="005D4027" w:rsidP="00D34EB8">
      <w:pPr>
        <w:widowControl w:val="0"/>
        <w:autoSpaceDE w:val="0"/>
        <w:autoSpaceDN w:val="0"/>
        <w:ind w:right="-30" w:firstLine="207"/>
        <w:rPr>
          <w:rFonts w:cs="Times New Roman"/>
          <w:bCs/>
        </w:rPr>
      </w:pPr>
      <w:r>
        <w:rPr>
          <w:rFonts w:cs="Times New Roman"/>
          <w:bCs/>
        </w:rPr>
        <w:t xml:space="preserve">The global cognitive efficiency, </w:t>
      </w:r>
    </w:p>
    <w:p w14:paraId="2561E1B5" w14:textId="77777777" w:rsidR="00B01807" w:rsidRPr="00F1289F" w:rsidRDefault="00B01807" w:rsidP="00D34EB8">
      <w:pPr>
        <w:widowControl w:val="0"/>
        <w:autoSpaceDE w:val="0"/>
        <w:autoSpaceDN w:val="0"/>
        <w:ind w:right="-30" w:firstLine="207"/>
        <w:rPr>
          <w:rFonts w:cs="Times New Roman"/>
          <w:bCs/>
        </w:rPr>
      </w:pPr>
    </w:p>
    <w:p w14:paraId="59012171" w14:textId="77777777" w:rsidR="00210FAF" w:rsidRPr="009D198C" w:rsidRDefault="00210FAF" w:rsidP="00210FAF">
      <w:pPr>
        <w:widowControl w:val="0"/>
        <w:pBdr>
          <w:bottom w:val="single" w:sz="4" w:space="1" w:color="auto"/>
        </w:pBdr>
        <w:tabs>
          <w:tab w:val="left" w:pos="2009"/>
        </w:tabs>
        <w:autoSpaceDE w:val="0"/>
        <w:autoSpaceDN w:val="0"/>
        <w:ind w:right="-30"/>
        <w:rPr>
          <w:rFonts w:cs="Times New Roman"/>
          <w:b/>
          <w:bCs/>
          <w:sz w:val="20"/>
          <w:szCs w:val="20"/>
        </w:rPr>
      </w:pPr>
      <w:r w:rsidRPr="00EF24BF">
        <w:rPr>
          <w:rFonts w:cs="Times New Roman"/>
          <w:b/>
          <w:bCs/>
          <w:sz w:val="20"/>
          <w:szCs w:val="20"/>
        </w:rPr>
        <w:t>Instrumental sphere</w:t>
      </w:r>
    </w:p>
    <w:p w14:paraId="3A96C378" w14:textId="06C1AA10" w:rsidR="00210FAF" w:rsidRPr="00272722" w:rsidRDefault="00210FAF" w:rsidP="00272722">
      <w:pPr>
        <w:widowControl w:val="0"/>
        <w:tabs>
          <w:tab w:val="left" w:pos="2009"/>
        </w:tabs>
        <w:autoSpaceDE w:val="0"/>
        <w:autoSpaceDN w:val="0"/>
        <w:ind w:right="-30"/>
        <w:rPr>
          <w:rFonts w:cs="Times New Roman"/>
          <w:i/>
          <w:iCs/>
          <w:color w:val="7F7F7F" w:themeColor="text1" w:themeTint="80"/>
          <w:sz w:val="16"/>
          <w:szCs w:val="16"/>
        </w:rPr>
      </w:pPr>
      <w:r w:rsidRPr="00EF24BF">
        <w:rPr>
          <w:rFonts w:cs="Times New Roman"/>
          <w:i/>
          <w:iCs/>
          <w:color w:val="7F7F7F" w:themeColor="text1" w:themeTint="80"/>
          <w:sz w:val="16"/>
          <w:szCs w:val="16"/>
        </w:rPr>
        <w:t>The instrumental functions comprise a set of functions, namely language, visual gnosias (visual perception and recognition) and praxias (the execution of gestures and grapho-motor skills).</w:t>
      </w:r>
    </w:p>
    <w:p w14:paraId="0B720964" w14:textId="77777777" w:rsidR="001C57C2" w:rsidRPr="009D198C" w:rsidRDefault="001C57C2" w:rsidP="00210FAF">
      <w:pPr>
        <w:widowControl w:val="0"/>
        <w:autoSpaceDE w:val="0"/>
        <w:autoSpaceDN w:val="0"/>
        <w:ind w:right="-30" w:firstLine="207"/>
        <w:rPr>
          <w:rFonts w:cs="Times New Roman"/>
          <w:bCs/>
        </w:rPr>
      </w:pPr>
    </w:p>
    <w:p w14:paraId="73A0189B" w14:textId="236325B6" w:rsidR="00BD13F6" w:rsidRPr="009D198C" w:rsidRDefault="00BD13F6" w:rsidP="009D198C">
      <w:pPr>
        <w:widowControl w:val="0"/>
        <w:pBdr>
          <w:bottom w:val="single" w:sz="4" w:space="1" w:color="auto"/>
        </w:pBdr>
        <w:tabs>
          <w:tab w:val="left" w:pos="2009"/>
        </w:tabs>
        <w:autoSpaceDE w:val="0"/>
        <w:autoSpaceDN w:val="0"/>
        <w:ind w:right="-30"/>
        <w:rPr>
          <w:rFonts w:cs="Times New Roman"/>
          <w:b/>
          <w:bCs/>
          <w:sz w:val="20"/>
          <w:szCs w:val="20"/>
        </w:rPr>
      </w:pPr>
      <w:r w:rsidRPr="00EF24BF">
        <w:rPr>
          <w:rFonts w:cs="Times New Roman"/>
          <w:b/>
          <w:bCs/>
          <w:sz w:val="20"/>
          <w:szCs w:val="20"/>
        </w:rPr>
        <w:t>Attentional sphere / Processing speed</w:t>
      </w:r>
    </w:p>
    <w:p w14:paraId="2354C092" w14:textId="03E690E2" w:rsidR="005333EF" w:rsidRPr="00272722" w:rsidRDefault="00BD13F6" w:rsidP="00272722">
      <w:pPr>
        <w:ind w:right="-30"/>
        <w:rPr>
          <w:rFonts w:cs="Times New Roman"/>
          <w:i/>
          <w:iCs/>
          <w:color w:val="7F7F7F" w:themeColor="text1" w:themeTint="80"/>
          <w:sz w:val="16"/>
          <w:szCs w:val="16"/>
        </w:rPr>
      </w:pPr>
      <w:r w:rsidRPr="00EF24BF">
        <w:rPr>
          <w:rFonts w:cs="Times New Roman"/>
          <w:i/>
          <w:iCs/>
          <w:color w:val="7F7F7F" w:themeColor="text1" w:themeTint="80"/>
          <w:sz w:val="16"/>
          <w:szCs w:val="16"/>
        </w:rPr>
        <w:t xml:space="preserve">The attentional functions are basic functions that allow one to interact with the environment by making the response system available to react to the presentation of a present element (vigilance, alertness). They also allow one to pay attention to a particular element presented among other elements (selective attention), to concentrate over a long period (sustained attention), or to process several pieces of information simultaneously and carry out several tasks concurrently (divided attention).  </w:t>
      </w:r>
    </w:p>
    <w:p w14:paraId="56EB7302" w14:textId="77777777" w:rsidR="00FE3DC1" w:rsidRPr="00D34EB8" w:rsidRDefault="00FE3DC1" w:rsidP="00D34EB8">
      <w:pPr>
        <w:widowControl w:val="0"/>
        <w:autoSpaceDE w:val="0"/>
        <w:autoSpaceDN w:val="0"/>
        <w:ind w:right="-30" w:firstLine="207"/>
        <w:rPr>
          <w:rFonts w:cs="Times New Roman"/>
          <w:bCs/>
        </w:rPr>
      </w:pPr>
    </w:p>
    <w:p w14:paraId="3BEA7A5A" w14:textId="31529867" w:rsidR="00BD13F6" w:rsidRPr="009D198C" w:rsidRDefault="00BD13F6" w:rsidP="009D198C">
      <w:pPr>
        <w:widowControl w:val="0"/>
        <w:pBdr>
          <w:bottom w:val="single" w:sz="4" w:space="1" w:color="auto"/>
        </w:pBdr>
        <w:tabs>
          <w:tab w:val="left" w:pos="2009"/>
        </w:tabs>
        <w:autoSpaceDE w:val="0"/>
        <w:autoSpaceDN w:val="0"/>
        <w:ind w:right="-30"/>
        <w:rPr>
          <w:rFonts w:cs="Times New Roman"/>
          <w:b/>
          <w:bCs/>
          <w:sz w:val="20"/>
          <w:szCs w:val="20"/>
        </w:rPr>
      </w:pPr>
      <w:r w:rsidRPr="00EF24BF">
        <w:rPr>
          <w:rFonts w:cs="Times New Roman"/>
          <w:b/>
          <w:bCs/>
          <w:sz w:val="20"/>
          <w:szCs w:val="20"/>
        </w:rPr>
        <w:t>Executive sphere</w:t>
      </w:r>
    </w:p>
    <w:p w14:paraId="15666C1A" w14:textId="154FC1CE" w:rsidR="00CC4929" w:rsidRPr="00272722" w:rsidRDefault="00BD13F6" w:rsidP="00272722">
      <w:pPr>
        <w:widowControl w:val="0"/>
        <w:tabs>
          <w:tab w:val="left" w:pos="2009"/>
        </w:tabs>
        <w:autoSpaceDE w:val="0"/>
        <w:autoSpaceDN w:val="0"/>
        <w:ind w:right="-30"/>
        <w:rPr>
          <w:rFonts w:cs="Times New Roman"/>
          <w:sz w:val="6"/>
          <w:szCs w:val="6"/>
        </w:rPr>
      </w:pPr>
      <w:r w:rsidRPr="00EF24BF">
        <w:rPr>
          <w:rFonts w:cs="Times New Roman"/>
          <w:i/>
          <w:iCs/>
          <w:color w:val="7F7F7F" w:themeColor="text1" w:themeTint="80"/>
          <w:sz w:val="16"/>
          <w:szCs w:val="16"/>
        </w:rPr>
        <w:t>The executive functions allow each person to adapt their behaviour to a new, non-routine situation (for example: planning a holiday). They include in particular initiation (starting an action by oneself), inhibition (controlling one’s actions and thoughts; resisting automatic responses), mental flexibility (switching easily from one task to another, either spontaneously or reactively, i.e. in response to an instruction), organization/planning (setting out and following a plan of action) and working memory (holding and manipulating information in short-term memory).</w:t>
      </w:r>
      <w:proofErr w:type="spellStart"/>
      <w:proofErr w:type="spellEnd"/>
      <w:proofErr w:type="spellStart"/>
      <w:proofErr w:type="spellEnd"/>
      <w:proofErr w:type="spellStart"/>
      <w:proofErr w:type="spellEnd"/>
      <w:proofErr w:type="spellStart"/>
      <w:proofErr w:type="spellEnd"/>
      <w:proofErr w:type="spellStart"/>
      <w:proofErr w:type="spellEnd"/>
    </w:p>
    <w:p w14:paraId="2EFAC090" w14:textId="77777777" w:rsidR="00FB587B" w:rsidRDefault="00FB587B" w:rsidP="00D34EB8">
      <w:pPr>
        <w:widowControl w:val="0"/>
        <w:autoSpaceDE w:val="0"/>
        <w:autoSpaceDN w:val="0"/>
        <w:ind w:right="-30" w:firstLine="207"/>
        <w:rPr>
          <w:rFonts w:cs="Times New Roman"/>
          <w:bCs/>
        </w:rPr>
      </w:pPr>
    </w:p>
    <w:p w14:paraId="1FFAE278" w14:textId="76FE341F" w:rsidR="009D198C" w:rsidRPr="009D198C" w:rsidRDefault="009D198C" w:rsidP="009D198C">
      <w:pPr>
        <w:widowControl w:val="0"/>
        <w:pBdr>
          <w:bottom w:val="single" w:sz="4" w:space="1" w:color="auto"/>
        </w:pBdr>
        <w:tabs>
          <w:tab w:val="left" w:pos="2009"/>
        </w:tabs>
        <w:autoSpaceDE w:val="0"/>
        <w:autoSpaceDN w:val="0"/>
        <w:ind w:right="-30"/>
        <w:rPr>
          <w:rFonts w:cs="Times New Roman"/>
          <w:b/>
          <w:bCs/>
          <w:sz w:val="20"/>
          <w:szCs w:val="20"/>
        </w:rPr>
      </w:pPr>
      <w:r>
        <w:rPr>
          <w:rFonts w:cs="Times New Roman"/>
          <w:b/>
          <w:bCs/>
          <w:sz w:val="20"/>
          <w:szCs w:val="20"/>
        </w:rPr>
        <w:t>Social cognition</w:t>
      </w:r>
    </w:p>
    <w:p w14:paraId="76CEE77D" w14:textId="38296529" w:rsidR="009D198C" w:rsidRPr="00EF24BF" w:rsidRDefault="009D198C" w:rsidP="009D198C">
      <w:pPr>
        <w:widowControl w:val="0"/>
        <w:tabs>
          <w:tab w:val="left" w:pos="2009"/>
        </w:tabs>
        <w:autoSpaceDE w:val="0"/>
        <w:autoSpaceDN w:val="0"/>
        <w:ind w:right="-30"/>
        <w:rPr>
          <w:rFonts w:cs="Times New Roman"/>
          <w:sz w:val="6"/>
          <w:szCs w:val="6"/>
        </w:rPr>
      </w:pPr>
      <w:r w:rsidRPr="00EF24BF">
        <w:rPr>
          <w:rFonts w:cs="Times New Roman"/>
          <w:i/>
          <w:iCs/>
          <w:color w:val="7F7F7F" w:themeColor="text1" w:themeTint="80"/>
          <w:sz w:val="16"/>
          <w:szCs w:val="16"/>
        </w:rPr>
        <w:t>The term Social Cognition refers to the set of cognitive processes that allow each person to infer/understand the mental states of others. This can range from so-called "basic" aspects of emotional contagion, up to inferring the beliefs, mental states and motivations of peers (theory of mind, cognitive aspect), as well as the emotions they may feel (emotional aspect).</w:t>
      </w:r>
    </w:p>
    <w:p w14:paraId="77A71EE9" w14:textId="2FCAA858" w:rsidR="00D34EB8" w:rsidRDefault="00D34EB8" w:rsidP="009D198C">
      <w:pPr>
        <w:widowControl w:val="0"/>
        <w:autoSpaceDE w:val="0"/>
        <w:autoSpaceDN w:val="0"/>
        <w:ind w:right="-30" w:firstLine="207"/>
        <w:rPr>
          <w:rFonts w:cs="Times New Roman"/>
          <w:bCs/>
        </w:rPr>
      </w:pPr>
    </w:p>
    <w:p w14:paraId="37C62073" w14:textId="77777777" w:rsidR="00210FAF" w:rsidRPr="009D198C" w:rsidRDefault="00210FAF" w:rsidP="00210FAF">
      <w:pPr>
        <w:widowControl w:val="0"/>
        <w:pBdr>
          <w:bottom w:val="single" w:sz="4" w:space="1" w:color="auto"/>
        </w:pBdr>
        <w:tabs>
          <w:tab w:val="left" w:pos="2009"/>
        </w:tabs>
        <w:autoSpaceDE w:val="0"/>
        <w:autoSpaceDN w:val="0"/>
        <w:ind w:right="-30"/>
        <w:rPr>
          <w:rFonts w:cs="Times New Roman"/>
          <w:b/>
          <w:bCs/>
          <w:sz w:val="20"/>
          <w:szCs w:val="20"/>
        </w:rPr>
      </w:pPr>
      <w:r w:rsidRPr="00EF24BF">
        <w:rPr>
          <w:rFonts w:cs="Times New Roman"/>
          <w:b/>
          <w:bCs/>
          <w:sz w:val="20"/>
          <w:szCs w:val="20"/>
        </w:rPr>
        <w:t>Memory sphere</w:t>
      </w:r>
    </w:p>
    <w:p w14:paraId="46D79AA4" w14:textId="77777777" w:rsidR="00210FAF" w:rsidRPr="009D198C" w:rsidRDefault="00210FAF" w:rsidP="00210FAF">
      <w:pPr>
        <w:widowControl w:val="0"/>
        <w:tabs>
          <w:tab w:val="left" w:pos="2009"/>
        </w:tabs>
        <w:autoSpaceDE w:val="0"/>
        <w:autoSpaceDN w:val="0"/>
        <w:ind w:right="-30"/>
        <w:rPr>
          <w:rFonts w:cs="Times New Roman"/>
          <w:i/>
          <w:iCs/>
          <w:color w:val="7F7F7F" w:themeColor="text1" w:themeTint="80"/>
          <w:sz w:val="16"/>
          <w:szCs w:val="16"/>
        </w:rPr>
      </w:pPr>
      <w:r w:rsidRPr="00EF24BF">
        <w:rPr>
          <w:rFonts w:cs="Times New Roman"/>
          <w:i/>
          <w:iCs/>
          <w:color w:val="7F7F7F" w:themeColor="text1" w:themeTint="80"/>
          <w:sz w:val="16"/>
          <w:szCs w:val="16"/>
        </w:rPr>
        <w:t>Episodic memory corresponds to the recollection of personally experienced events. This memory has an unlimited capacity in terms of retention time and amount of information. Short-term memory allows a limited amount of information to be held for a short period (a few seconds/minutes).</w:t>
      </w:r>
    </w:p>
    <w:p w14:paraId="14C7AF95" w14:textId="1FF8B3C5" w:rsidR="005C345A" w:rsidRDefault="005C345A" w:rsidP="00210FAF">
      <w:pPr>
        <w:widowControl w:val="0"/>
        <w:autoSpaceDE w:val="0"/>
        <w:autoSpaceDN w:val="0"/>
        <w:ind w:right="-30" w:firstLine="207"/>
        <w:rPr>
          <w:rFonts w:cs="Times New Roman"/>
          <w:bCs/>
        </w:rPr>
      </w:pPr>
      <w:r>
        <w:rPr>
          <w:rFonts w:cs="Times New Roman"/>
          <w:bCs/>
        </w:rPr>
        <w:t xml:space="preserve"> </w:t>
      </w:r>
    </w:p>
    <w:p w14:paraId="7AB5B710" w14:textId="77777777" w:rsidR="00FB587B" w:rsidRDefault="00FB587B" w:rsidP="00210FAF">
      <w:pPr>
        <w:widowControl w:val="0"/>
        <w:autoSpaceDE w:val="0"/>
        <w:autoSpaceDN w:val="0"/>
        <w:ind w:right="-30" w:firstLine="207"/>
        <w:rPr>
          <w:rFonts w:cs="Times New Roman"/>
          <w:bCs/>
        </w:rPr>
      </w:pPr>
    </w:p>
    <w:p w14:paraId="66AA1CFE" w14:textId="552E94F3" w:rsidR="00C873B7" w:rsidRPr="00EF24BF" w:rsidRDefault="00C873B7" w:rsidP="00782241">
      <w:pPr>
        <w:spacing w:before="0"/>
        <w:jc w:val="left"/>
        <w:rPr>
          <w:rFonts w:cs="Times New Roman"/>
          <w:b/>
          <w:sz w:val="24"/>
          <w:szCs w:val="24"/>
        </w:rPr>
      </w:pPr>
      <w:r w:rsidRPr="00EF24BF">
        <w:rPr>
          <w:rFonts w:cs="Times New Roman"/>
          <w:b/>
          <w:sz w:val="24"/>
          <w:szCs w:val="24"/>
        </w:rPr>
        <w:br w:type="page"/>
      </w:r>
    </w:p>
    <w:p w14:paraId="6F64ACC6" w14:textId="77777777" w:rsidR="00E16863" w:rsidRDefault="00E16863" w:rsidP="005C4E62">
      <w:pPr>
        <w:widowControl w:val="0"/>
        <w:pBdr>
          <w:bottom w:val="single" w:sz="4" w:space="1" w:color="auto"/>
        </w:pBdr>
        <w:tabs>
          <w:tab w:val="left" w:pos="2009"/>
        </w:tabs>
        <w:autoSpaceDE w:val="0"/>
        <w:autoSpaceDN w:val="0"/>
        <w:ind w:right="-30"/>
        <w:rPr>
          <w:rFonts w:cs="Times New Roman"/>
          <w:b/>
          <w:sz w:val="24"/>
          <w:szCs w:val="24"/>
        </w:rPr>
        <w:sectPr w:rsidR="00E16863" w:rsidSect="00A524E3">
          <w:headerReference w:type="even" r:id="rId13"/>
          <w:headerReference w:type="default" r:id="rId14"/>
          <w:footerReference w:type="even" r:id="rId15"/>
          <w:footerReference w:type="default" r:id="rId16"/>
          <w:headerReference w:type="first" r:id="rId17"/>
          <w:footerReference w:type="first" r:id="rId18"/>
          <w:pgSz w:w="11906" w:h="16838"/>
          <w:pgMar w:top="720" w:right="720" w:bottom="720" w:left="720" w:header="709" w:footer="154" w:gutter="0"/>
          <w:pgNumType w:start="1"/>
          <w:cols w:space="720"/>
          <w:docGrid w:linePitch="245"/>
        </w:sectPr>
      </w:pPr>
    </w:p>
    <w:p w14:paraId="27271D58" w14:textId="77777777" w:rsidR="00C873B7" w:rsidRPr="00EF24BF" w:rsidRDefault="00C873B7" w:rsidP="005C4E62">
      <w:pPr>
        <w:widowControl w:val="0"/>
        <w:pBdr>
          <w:bottom w:val="single" w:sz="4" w:space="1" w:color="auto"/>
        </w:pBdr>
        <w:tabs>
          <w:tab w:val="left" w:pos="2009"/>
        </w:tabs>
        <w:autoSpaceDE w:val="0"/>
        <w:autoSpaceDN w:val="0"/>
        <w:ind w:right="-30"/>
        <w:rPr>
          <w:rFonts w:cs="Times New Roman"/>
          <w:b/>
          <w:sz w:val="24"/>
          <w:szCs w:val="24"/>
        </w:rPr>
      </w:pPr>
      <w:r w:rsidRPr="00EF24BF">
        <w:rPr>
          <w:rFonts w:cs="Times New Roman"/>
          <w:b/>
          <w:sz w:val="24"/>
          <w:szCs w:val="24"/>
        </w:rPr>
        <w:t>SUMMARY TABLE OF RESULTS</w:t>
      </w:r>
    </w:p>
    <w:p w14:paraId="227EF274" w14:textId="77777777" w:rsidR="002730A9" w:rsidRDefault="002730A9" w:rsidP="00B40363">
      <w:pPr>
        <w:rPr>
          <w:rFonts w:cs="Times New Roman"/>
        </w:rPr>
      </w:pPr>
    </w:p>
    <w:p w14:paraId="18258ABB" w14:textId="77777777" w:rsidR="00272722" w:rsidRPr="00EF24BF" w:rsidRDefault="00272722" w:rsidP="00272722">
      <w:pPr>
        <w:jc w:val="center"/>
        <w:rPr>
          <w:rFonts w:cs="Times New Roman"/>
        </w:rPr>
      </w:pPr>
    </w:p>
    <w:sectPr w:rsidR="00272722" w:rsidRPr="00EF24BF" w:rsidSect="007C0121">
      <w:pgSz w:w="16817" w:h="11901" w:orient="landscape"/>
      <w:pgMar w:top="720" w:right="799" w:bottom="720" w:left="720" w:header="709" w:footer="153" w:gutter="0"/>
      <w:pgNumType w:start="1"/>
      <w:cols w:num="2"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10D06BB" w14:textId="77777777" w:rsidR="00450F3A" w:rsidRDefault="00450F3A">
      <w:r>
        <w:separator/>
      </w:r>
    </w:p>
  </w:endnote>
  <w:endnote w:type="continuationSeparator" w:id="0">
    <w:p w14:paraId="45241255" w14:textId="77777777" w:rsidR="00450F3A" w:rsidRDefault="00450F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D44480" w14:textId="77777777" w:rsidR="001E49F2" w:rsidRDefault="008F3D52">
    <w:pPr>
      <w:pBdr>
        <w:top w:val="nil"/>
        <w:left w:val="nil"/>
        <w:bottom w:val="nil"/>
        <w:right w:val="nil"/>
        <w:between w:val="nil"/>
      </w:pBdr>
      <w:tabs>
        <w:tab w:val="center" w:pos="4513"/>
        <w:tab w:val="right" w:pos="9026"/>
      </w:tabs>
      <w:jc w:val="right"/>
    </w:pPr>
    <w:r>
      <w:fldChar w:fldCharType="begin"/>
    </w:r>
    <w:r>
      <w:instrText>PAGE</w:instrText>
    </w:r>
    <w:r>
      <w:fldChar w:fldCharType="separate"/>
    </w:r>
    <w:r>
      <w:fldChar w:fldCharType="end"/>
    </w:r>
  </w:p>
  <w:p w14:paraId="2054B29A" w14:textId="77777777" w:rsidR="001E49F2" w:rsidRDefault="001E49F2">
    <w:pPr>
      <w:pBdr>
        <w:top w:val="nil"/>
        <w:left w:val="nil"/>
        <w:bottom w:val="nil"/>
        <w:right w:val="nil"/>
        <w:between w:val="nil"/>
      </w:pBdr>
      <w:tabs>
        <w:tab w:val="center" w:pos="4513"/>
        <w:tab w:val="right" w:pos="9026"/>
      </w:tabs>
      <w:ind w:right="360"/>
    </w:pPr>
  </w:p>
  <w:p w14:paraId="6C547816" w14:textId="77777777" w:rsidR="001E49F2" w:rsidRDefault="001E49F2">
    <w:pPr>
      <w:pBdr>
        <w:top w:val="nil"/>
        <w:left w:val="nil"/>
        <w:bottom w:val="nil"/>
        <w:right w:val="nil"/>
        <w:between w:val="nil"/>
      </w:pBdr>
      <w:tabs>
        <w:tab w:val="center" w:pos="4513"/>
        <w:tab w:val="right" w:pos="9026"/>
      </w:tabs>
    </w:pPr>
  </w:p>
  <w:p w14:paraId="7F8FE265" w14:textId="77777777" w:rsidR="001E49F2" w:rsidRDefault="001E49F2"/>
  <w:p w14:paraId="4DED2704" w14:textId="77777777" w:rsidR="001E49F2" w:rsidRDefault="001E49F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9B8579" w14:textId="77777777" w:rsidR="001E49F2" w:rsidRPr="00CE45F0" w:rsidRDefault="001E49F2">
    <w:pPr>
      <w:pBdr>
        <w:top w:val="nil"/>
        <w:left w:val="nil"/>
        <w:bottom w:val="nil"/>
        <w:right w:val="nil"/>
        <w:between w:val="nil"/>
      </w:pBdr>
      <w:tabs>
        <w:tab w:val="center" w:pos="4513"/>
        <w:tab w:val="right" w:pos="9026"/>
      </w:tabs>
      <w:ind w:right="360"/>
      <w:rPr>
        <w:rFonts w:ascii="Calibri" w:hAnsi="Calibri" w:cs="Calibri"/>
      </w:rPr>
    </w:pPr>
  </w:p>
  <w:p w14:paraId="4B5C42C1" w14:textId="77777777" w:rsidR="001E49F2" w:rsidRPr="00CE45F0" w:rsidRDefault="001E49F2">
    <w:pPr>
      <w:pBdr>
        <w:top w:val="nil"/>
        <w:left w:val="nil"/>
        <w:bottom w:val="nil"/>
        <w:right w:val="nil"/>
        <w:between w:val="nil"/>
      </w:pBdr>
      <w:tabs>
        <w:tab w:val="center" w:pos="4513"/>
        <w:tab w:val="right" w:pos="9026"/>
      </w:tabs>
      <w:rPr>
        <w:rFonts w:ascii="Calibri" w:hAnsi="Calibri" w:cs="Calibri"/>
        <w:sz w:val="16"/>
        <w:szCs w:val="16"/>
      </w:rPr>
    </w:pPr>
  </w:p>
  <w:p w14:paraId="2D79D11D" w14:textId="77777777" w:rsidR="001E49F2" w:rsidRPr="00CE45F0" w:rsidRDefault="001E49F2">
    <w:pPr>
      <w:rPr>
        <w:rFonts w:ascii="Calibri" w:hAnsi="Calibri" w:cs="Calibri"/>
      </w:rPr>
    </w:pPr>
  </w:p>
  <w:p w14:paraId="355807B3" w14:textId="77777777" w:rsidR="001E49F2" w:rsidRPr="00CE45F0" w:rsidRDefault="008F3D52">
    <w:pPr>
      <w:pBdr>
        <w:top w:val="nil"/>
        <w:left w:val="nil"/>
        <w:bottom w:val="nil"/>
        <w:right w:val="nil"/>
        <w:between w:val="nil"/>
      </w:pBdr>
      <w:tabs>
        <w:tab w:val="center" w:pos="4513"/>
        <w:tab w:val="right" w:pos="9026"/>
      </w:tabs>
      <w:rPr>
        <w:rFonts w:ascii="Calibri" w:hAnsi="Calibri" w:cs="Calibri"/>
      </w:rPr>
    </w:pPr>
    <w:r w:rsidRPr="00CE45F0">
      <w:rPr>
        <w:rFonts w:ascii="Calibri" w:hAnsi="Calibri" w:cs="Calibri"/>
      </w:rPr>
      <w:fldChar w:fldCharType="begin"/>
    </w:r>
    <w:r w:rsidRPr="00CE45F0">
      <w:rPr>
        <w:rFonts w:ascii="Calibri" w:hAnsi="Calibri" w:cs="Calibri"/>
      </w:rPr>
      <w:instrText>PAGE</w:instrText>
    </w:r>
    <w:r w:rsidRPr="00CE45F0">
      <w:rPr>
        <w:rFonts w:ascii="Calibri" w:hAnsi="Calibri" w:cs="Calibri"/>
      </w:rPr>
      <w:fldChar w:fldCharType="separate"/>
    </w:r>
    <w:r w:rsidR="00003F13" w:rsidRPr="00CE45F0">
      <w:rPr>
        <w:rFonts w:ascii="Calibri" w:hAnsi="Calibri" w:cs="Calibri"/>
        <w:noProof/>
      </w:rPr>
      <w:t>1</w:t>
    </w:r>
    <w:r w:rsidRPr="00CE45F0">
      <w:rPr>
        <w:rFonts w:ascii="Calibri" w:hAnsi="Calibri" w:cs="Calibri"/>
      </w:rPr>
      <w:fldChar w:fldCharType="end"/>
    </w:r>
  </w:p>
  <w:p w14:paraId="0D2C206B" w14:textId="77777777" w:rsidR="001E49F2" w:rsidRPr="00CE45F0" w:rsidRDefault="001E49F2">
    <w:pPr>
      <w:rPr>
        <w:rFonts w:ascii="Calibri" w:hAnsi="Calibri" w:cs="Calibr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00EA72" w14:textId="77777777" w:rsidR="001E49F2" w:rsidRDefault="001E49F2">
    <w:pPr>
      <w:pBdr>
        <w:top w:val="nil"/>
        <w:left w:val="nil"/>
        <w:bottom w:val="nil"/>
        <w:right w:val="nil"/>
        <w:between w:val="nil"/>
      </w:pBdr>
      <w:tabs>
        <w:tab w:val="center" w:pos="4513"/>
        <w:tab w:val="right" w:pos="9026"/>
      </w:tabs>
      <w:rPr>
        <w:rFonts w:eastAsia="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1C2B19" w14:textId="77777777" w:rsidR="00450F3A" w:rsidRDefault="00450F3A">
      <w:r>
        <w:separator/>
      </w:r>
    </w:p>
  </w:footnote>
  <w:footnote w:type="continuationSeparator" w:id="0">
    <w:p w14:paraId="54615F57" w14:textId="77777777" w:rsidR="00450F3A" w:rsidRDefault="00450F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E41FAC" w14:textId="77777777" w:rsidR="001E49F2" w:rsidRDefault="001E49F2">
    <w:pPr>
      <w:pBdr>
        <w:top w:val="nil"/>
        <w:left w:val="nil"/>
        <w:bottom w:val="nil"/>
        <w:right w:val="nil"/>
        <w:between w:val="nil"/>
      </w:pBdr>
      <w:tabs>
        <w:tab w:val="center" w:pos="4513"/>
        <w:tab w:val="right" w:pos="9026"/>
      </w:tabs>
      <w:rPr>
        <w:rFonts w:eastAsia="Aria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1E1B2C" w14:textId="4F607C08" w:rsidR="001E49F2" w:rsidRDefault="001E49F2">
    <w:pPr>
      <w:pBdr>
        <w:top w:val="nil"/>
        <w:left w:val="nil"/>
        <w:bottom w:val="nil"/>
        <w:right w:val="nil"/>
        <w:between w:val="nil"/>
      </w:pBdr>
      <w:tabs>
        <w:tab w:val="center" w:pos="4513"/>
        <w:tab w:val="right" w:pos="902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55D868" w14:textId="77777777" w:rsidR="001E49F2" w:rsidRDefault="001E49F2">
    <w:pPr>
      <w:pBdr>
        <w:top w:val="nil"/>
        <w:left w:val="nil"/>
        <w:bottom w:val="nil"/>
        <w:right w:val="nil"/>
        <w:between w:val="nil"/>
      </w:pBdr>
      <w:tabs>
        <w:tab w:val="center" w:pos="4513"/>
        <w:tab w:val="right" w:pos="9026"/>
      </w:tabs>
      <w:rPr>
        <w:rFonts w:eastAsia="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3542FD"/>
    <w:multiLevelType w:val="hybridMultilevel"/>
    <w:tmpl w:val="66C654A6"/>
    <w:lvl w:ilvl="0" w:tplc="C812FF3C">
      <w:start w:val="2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0C1EC3"/>
    <w:multiLevelType w:val="hybridMultilevel"/>
    <w:tmpl w:val="5A1EAE90"/>
    <w:lvl w:ilvl="0" w:tplc="3D5EAEC0">
      <w:start w:val="1"/>
      <w:numFmt w:val="bullet"/>
      <w:lvlText w:val="ü"/>
      <w:lvlJc w:val="left"/>
      <w:pPr>
        <w:ind w:left="720" w:hanging="360"/>
      </w:pPr>
      <w:rPr>
        <w:rFonts w:ascii="Wingdings" w:hAnsi="Wingdings" w:hint="default"/>
        <w:sz w:val="18"/>
        <w:szCs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667226D"/>
    <w:multiLevelType w:val="hybridMultilevel"/>
    <w:tmpl w:val="EB8E244E"/>
    <w:lvl w:ilvl="0" w:tplc="44A01B3C">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9A036BF"/>
    <w:multiLevelType w:val="hybridMultilevel"/>
    <w:tmpl w:val="CA70DDB6"/>
    <w:lvl w:ilvl="0" w:tplc="3A367298">
      <w:numFmt w:val="bullet"/>
      <w:lvlText w:val="-"/>
      <w:lvlJc w:val="left"/>
      <w:pPr>
        <w:ind w:left="720" w:hanging="360"/>
      </w:pPr>
      <w:rPr>
        <w:rFonts w:ascii="Calibri Light" w:eastAsiaTheme="minorEastAsia" w:hAnsi="Calibri Light" w:cs="Calibri Light"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19921FE"/>
    <w:multiLevelType w:val="hybridMultilevel"/>
    <w:tmpl w:val="0B120402"/>
    <w:lvl w:ilvl="0" w:tplc="7E86653C">
      <w:start w:val="323"/>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26343EB"/>
    <w:multiLevelType w:val="hybridMultilevel"/>
    <w:tmpl w:val="BA643862"/>
    <w:lvl w:ilvl="0" w:tplc="BECAC478">
      <w:start w:val="1"/>
      <w:numFmt w:val="bullet"/>
      <w:lvlText w:val="›"/>
      <w:lvlJc w:val="left"/>
      <w:pPr>
        <w:ind w:left="1146" w:hanging="360"/>
      </w:pPr>
      <w:rPr>
        <w:rFonts w:ascii="Wingdings" w:hAnsi="Wingdings"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6" w15:restartNumberingAfterBreak="0">
    <w:nsid w:val="362E3482"/>
    <w:multiLevelType w:val="hybridMultilevel"/>
    <w:tmpl w:val="9F1696D4"/>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03455B9"/>
    <w:multiLevelType w:val="hybridMultilevel"/>
    <w:tmpl w:val="0C682CCA"/>
    <w:lvl w:ilvl="0" w:tplc="A3E88C32">
      <w:start w:val="1"/>
      <w:numFmt w:val="bullet"/>
      <w:lvlText w:val="û"/>
      <w:lvlJc w:val="left"/>
      <w:pPr>
        <w:ind w:left="720" w:hanging="360"/>
      </w:pPr>
      <w:rPr>
        <w:rFonts w:ascii="Wingdings" w:hAnsi="Wingdings"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22D6B3E"/>
    <w:multiLevelType w:val="hybridMultilevel"/>
    <w:tmpl w:val="EEF6F0CE"/>
    <w:lvl w:ilvl="0" w:tplc="B8CA9A66">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B467311"/>
    <w:multiLevelType w:val="hybridMultilevel"/>
    <w:tmpl w:val="9E1040F6"/>
    <w:lvl w:ilvl="0" w:tplc="7F7E83FA">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F4B35A5"/>
    <w:multiLevelType w:val="hybridMultilevel"/>
    <w:tmpl w:val="59C67F56"/>
    <w:lvl w:ilvl="0" w:tplc="44A01B3C">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7A77A91"/>
    <w:multiLevelType w:val="hybridMultilevel"/>
    <w:tmpl w:val="F5568D58"/>
    <w:lvl w:ilvl="0" w:tplc="E95861A2">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8CE1E98"/>
    <w:multiLevelType w:val="hybridMultilevel"/>
    <w:tmpl w:val="A83CA39E"/>
    <w:lvl w:ilvl="0" w:tplc="BB42539A">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DD63710"/>
    <w:multiLevelType w:val="hybridMultilevel"/>
    <w:tmpl w:val="19808ED2"/>
    <w:lvl w:ilvl="0" w:tplc="BAB08022">
      <w:start w:val="1"/>
      <w:numFmt w:val="bullet"/>
      <w:lvlText w:val="ü"/>
      <w:lvlJc w:val="left"/>
      <w:pPr>
        <w:ind w:left="720" w:hanging="360"/>
      </w:pPr>
      <w:rPr>
        <w:rFonts w:ascii="Wingdings" w:hAnsi="Wingdings" w:hint="default"/>
        <w:sz w:val="18"/>
        <w:szCs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E651902"/>
    <w:multiLevelType w:val="hybridMultilevel"/>
    <w:tmpl w:val="F6F23BB4"/>
    <w:lvl w:ilvl="0" w:tplc="B49C4A8E">
      <w:start w:val="1"/>
      <w:numFmt w:val="bullet"/>
      <w:lvlText w:val="ü"/>
      <w:lvlJc w:val="left"/>
      <w:pPr>
        <w:ind w:left="720" w:hanging="360"/>
      </w:pPr>
      <w:rPr>
        <w:rFonts w:ascii="Wingdings" w:hAnsi="Wingdings" w:hint="default"/>
        <w:sz w:val="18"/>
        <w:szCs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96F0D3D"/>
    <w:multiLevelType w:val="hybridMultilevel"/>
    <w:tmpl w:val="D9FC575C"/>
    <w:lvl w:ilvl="0" w:tplc="BECAC478">
      <w:start w:val="1"/>
      <w:numFmt w:val="bullet"/>
      <w:lvlText w:val="›"/>
      <w:lvlJc w:val="left"/>
      <w:pPr>
        <w:ind w:left="1426" w:hanging="360"/>
      </w:pPr>
      <w:rPr>
        <w:rFonts w:ascii="Wingdings" w:hAnsi="Wingdings" w:hint="default"/>
      </w:rPr>
    </w:lvl>
    <w:lvl w:ilvl="1" w:tplc="3662D886">
      <w:start w:val="1"/>
      <w:numFmt w:val="bullet"/>
      <w:lvlText w:val="o"/>
      <w:lvlJc w:val="left"/>
      <w:pPr>
        <w:ind w:left="1647" w:hanging="360"/>
      </w:pPr>
      <w:rPr>
        <w:rFonts w:ascii="Courier New" w:hAnsi="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num w:numId="1" w16cid:durableId="46034553">
    <w:abstractNumId w:val="11"/>
  </w:num>
  <w:num w:numId="2" w16cid:durableId="307781094">
    <w:abstractNumId w:val="15"/>
  </w:num>
  <w:num w:numId="3" w16cid:durableId="1101998600">
    <w:abstractNumId w:val="5"/>
  </w:num>
  <w:num w:numId="4" w16cid:durableId="461314765">
    <w:abstractNumId w:val="0"/>
  </w:num>
  <w:num w:numId="5" w16cid:durableId="2142915877">
    <w:abstractNumId w:val="9"/>
  </w:num>
  <w:num w:numId="6" w16cid:durableId="699354896">
    <w:abstractNumId w:val="12"/>
  </w:num>
  <w:num w:numId="7" w16cid:durableId="200435560">
    <w:abstractNumId w:val="7"/>
  </w:num>
  <w:num w:numId="8" w16cid:durableId="1099250754">
    <w:abstractNumId w:val="14"/>
  </w:num>
  <w:num w:numId="9" w16cid:durableId="437604651">
    <w:abstractNumId w:val="2"/>
  </w:num>
  <w:num w:numId="10" w16cid:durableId="275215897">
    <w:abstractNumId w:val="13"/>
  </w:num>
  <w:num w:numId="11" w16cid:durableId="1455756320">
    <w:abstractNumId w:val="8"/>
  </w:num>
  <w:num w:numId="12" w16cid:durableId="329674162">
    <w:abstractNumId w:val="1"/>
  </w:num>
  <w:num w:numId="13" w16cid:durableId="1094979465">
    <w:abstractNumId w:val="3"/>
  </w:num>
  <w:num w:numId="14" w16cid:durableId="505825053">
    <w:abstractNumId w:val="6"/>
  </w:num>
  <w:num w:numId="15" w16cid:durableId="1598177372">
    <w:abstractNumId w:val="10"/>
  </w:num>
  <w:num w:numId="16" w16cid:durableId="867571414">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3EC"/>
    <w:rsid w:val="00000690"/>
    <w:rsid w:val="000007D8"/>
    <w:rsid w:val="00001B49"/>
    <w:rsid w:val="000020C1"/>
    <w:rsid w:val="00002CEF"/>
    <w:rsid w:val="00003F13"/>
    <w:rsid w:val="00004D43"/>
    <w:rsid w:val="0001135C"/>
    <w:rsid w:val="00014216"/>
    <w:rsid w:val="00015A80"/>
    <w:rsid w:val="00015F7D"/>
    <w:rsid w:val="00017FB4"/>
    <w:rsid w:val="00021283"/>
    <w:rsid w:val="000216EA"/>
    <w:rsid w:val="00021D7C"/>
    <w:rsid w:val="000221CF"/>
    <w:rsid w:val="00025D48"/>
    <w:rsid w:val="00030F65"/>
    <w:rsid w:val="000318B3"/>
    <w:rsid w:val="00032298"/>
    <w:rsid w:val="00034DB4"/>
    <w:rsid w:val="000438DC"/>
    <w:rsid w:val="00046620"/>
    <w:rsid w:val="00047B59"/>
    <w:rsid w:val="0005601E"/>
    <w:rsid w:val="00056096"/>
    <w:rsid w:val="00056FB1"/>
    <w:rsid w:val="00060473"/>
    <w:rsid w:val="000612A3"/>
    <w:rsid w:val="000736E6"/>
    <w:rsid w:val="000754E3"/>
    <w:rsid w:val="00076FF5"/>
    <w:rsid w:val="000775B4"/>
    <w:rsid w:val="00080FB1"/>
    <w:rsid w:val="00084763"/>
    <w:rsid w:val="000867B4"/>
    <w:rsid w:val="000911FA"/>
    <w:rsid w:val="00092061"/>
    <w:rsid w:val="00093CAD"/>
    <w:rsid w:val="00095647"/>
    <w:rsid w:val="00096102"/>
    <w:rsid w:val="000A378F"/>
    <w:rsid w:val="000A4035"/>
    <w:rsid w:val="000A56F8"/>
    <w:rsid w:val="000A5EA9"/>
    <w:rsid w:val="000B37A3"/>
    <w:rsid w:val="000B58E1"/>
    <w:rsid w:val="000B5CD4"/>
    <w:rsid w:val="000B6FF0"/>
    <w:rsid w:val="000C0419"/>
    <w:rsid w:val="000C2513"/>
    <w:rsid w:val="000C5F20"/>
    <w:rsid w:val="000C6EA7"/>
    <w:rsid w:val="000C76F9"/>
    <w:rsid w:val="000D181E"/>
    <w:rsid w:val="000D27FB"/>
    <w:rsid w:val="000D2EFC"/>
    <w:rsid w:val="000D2FD2"/>
    <w:rsid w:val="000D428A"/>
    <w:rsid w:val="000D646A"/>
    <w:rsid w:val="000E5B12"/>
    <w:rsid w:val="000E5FF3"/>
    <w:rsid w:val="000E6AF3"/>
    <w:rsid w:val="000E760E"/>
    <w:rsid w:val="000F1FBF"/>
    <w:rsid w:val="000F4B20"/>
    <w:rsid w:val="000F4C03"/>
    <w:rsid w:val="000F62D2"/>
    <w:rsid w:val="0010339F"/>
    <w:rsid w:val="00103A71"/>
    <w:rsid w:val="00112102"/>
    <w:rsid w:val="00112180"/>
    <w:rsid w:val="00113D77"/>
    <w:rsid w:val="001140F1"/>
    <w:rsid w:val="00115653"/>
    <w:rsid w:val="00115EAF"/>
    <w:rsid w:val="0011655A"/>
    <w:rsid w:val="00121984"/>
    <w:rsid w:val="00126769"/>
    <w:rsid w:val="00127DCF"/>
    <w:rsid w:val="00130758"/>
    <w:rsid w:val="001309A0"/>
    <w:rsid w:val="0013123E"/>
    <w:rsid w:val="001316CA"/>
    <w:rsid w:val="00134DE0"/>
    <w:rsid w:val="001370BB"/>
    <w:rsid w:val="00153B04"/>
    <w:rsid w:val="00157434"/>
    <w:rsid w:val="00162340"/>
    <w:rsid w:val="00163BFF"/>
    <w:rsid w:val="00167D76"/>
    <w:rsid w:val="00173F0B"/>
    <w:rsid w:val="00174B90"/>
    <w:rsid w:val="00174CB0"/>
    <w:rsid w:val="00175F7B"/>
    <w:rsid w:val="0017614B"/>
    <w:rsid w:val="0017645A"/>
    <w:rsid w:val="001778F9"/>
    <w:rsid w:val="0018084A"/>
    <w:rsid w:val="00181A05"/>
    <w:rsid w:val="00181C87"/>
    <w:rsid w:val="001842B1"/>
    <w:rsid w:val="00185276"/>
    <w:rsid w:val="0018574C"/>
    <w:rsid w:val="001871DB"/>
    <w:rsid w:val="001921B2"/>
    <w:rsid w:val="00195EB9"/>
    <w:rsid w:val="001A0814"/>
    <w:rsid w:val="001A342F"/>
    <w:rsid w:val="001A5497"/>
    <w:rsid w:val="001A5C8D"/>
    <w:rsid w:val="001A60A5"/>
    <w:rsid w:val="001A6DD8"/>
    <w:rsid w:val="001A7644"/>
    <w:rsid w:val="001B005E"/>
    <w:rsid w:val="001B0F85"/>
    <w:rsid w:val="001B1911"/>
    <w:rsid w:val="001C4673"/>
    <w:rsid w:val="001C57C2"/>
    <w:rsid w:val="001D07DA"/>
    <w:rsid w:val="001D2112"/>
    <w:rsid w:val="001D316A"/>
    <w:rsid w:val="001D4D58"/>
    <w:rsid w:val="001E22ED"/>
    <w:rsid w:val="001E4256"/>
    <w:rsid w:val="001E49F2"/>
    <w:rsid w:val="001E4DF8"/>
    <w:rsid w:val="001E5201"/>
    <w:rsid w:val="001E692C"/>
    <w:rsid w:val="001E6D86"/>
    <w:rsid w:val="001E6EE5"/>
    <w:rsid w:val="001E7744"/>
    <w:rsid w:val="001F0491"/>
    <w:rsid w:val="001F7E7A"/>
    <w:rsid w:val="0020215A"/>
    <w:rsid w:val="00202DB8"/>
    <w:rsid w:val="002048E6"/>
    <w:rsid w:val="00204C2A"/>
    <w:rsid w:val="00210FAF"/>
    <w:rsid w:val="00213BAD"/>
    <w:rsid w:val="002141A6"/>
    <w:rsid w:val="00214418"/>
    <w:rsid w:val="00214A29"/>
    <w:rsid w:val="002200DA"/>
    <w:rsid w:val="00227169"/>
    <w:rsid w:val="0023034B"/>
    <w:rsid w:val="00230F5E"/>
    <w:rsid w:val="002346AA"/>
    <w:rsid w:val="00234CE9"/>
    <w:rsid w:val="00235E6B"/>
    <w:rsid w:val="0023601A"/>
    <w:rsid w:val="00236A82"/>
    <w:rsid w:val="002413AA"/>
    <w:rsid w:val="00241922"/>
    <w:rsid w:val="00241975"/>
    <w:rsid w:val="0024400B"/>
    <w:rsid w:val="002455A5"/>
    <w:rsid w:val="0024590A"/>
    <w:rsid w:val="002503FC"/>
    <w:rsid w:val="00255275"/>
    <w:rsid w:val="00256A9B"/>
    <w:rsid w:val="00262858"/>
    <w:rsid w:val="00262ED4"/>
    <w:rsid w:val="002652AC"/>
    <w:rsid w:val="00272722"/>
    <w:rsid w:val="002730A9"/>
    <w:rsid w:val="00277025"/>
    <w:rsid w:val="00285DC3"/>
    <w:rsid w:val="00287440"/>
    <w:rsid w:val="00287CB8"/>
    <w:rsid w:val="0029220C"/>
    <w:rsid w:val="002925A2"/>
    <w:rsid w:val="00292EBA"/>
    <w:rsid w:val="00296044"/>
    <w:rsid w:val="002968DA"/>
    <w:rsid w:val="002979C1"/>
    <w:rsid w:val="002A2235"/>
    <w:rsid w:val="002A31E8"/>
    <w:rsid w:val="002A5DA8"/>
    <w:rsid w:val="002A7B91"/>
    <w:rsid w:val="002B0336"/>
    <w:rsid w:val="002B2724"/>
    <w:rsid w:val="002B64CE"/>
    <w:rsid w:val="002C0192"/>
    <w:rsid w:val="002C0DDE"/>
    <w:rsid w:val="002C174F"/>
    <w:rsid w:val="002C2696"/>
    <w:rsid w:val="002C4888"/>
    <w:rsid w:val="002D18FA"/>
    <w:rsid w:val="002D1FF4"/>
    <w:rsid w:val="002D44DF"/>
    <w:rsid w:val="002D457B"/>
    <w:rsid w:val="002D4DE9"/>
    <w:rsid w:val="002D795B"/>
    <w:rsid w:val="002E090E"/>
    <w:rsid w:val="002E262D"/>
    <w:rsid w:val="002E36B1"/>
    <w:rsid w:val="002E4A2F"/>
    <w:rsid w:val="002E4AED"/>
    <w:rsid w:val="002F00B1"/>
    <w:rsid w:val="002F3C4D"/>
    <w:rsid w:val="002F7CA8"/>
    <w:rsid w:val="002F7EDF"/>
    <w:rsid w:val="00305A5B"/>
    <w:rsid w:val="0030745E"/>
    <w:rsid w:val="00307D3C"/>
    <w:rsid w:val="00310B0E"/>
    <w:rsid w:val="00310C32"/>
    <w:rsid w:val="00310EC4"/>
    <w:rsid w:val="00315156"/>
    <w:rsid w:val="003177C1"/>
    <w:rsid w:val="00317A90"/>
    <w:rsid w:val="003215FD"/>
    <w:rsid w:val="00322938"/>
    <w:rsid w:val="003248F5"/>
    <w:rsid w:val="00326561"/>
    <w:rsid w:val="00331FB6"/>
    <w:rsid w:val="00332AA8"/>
    <w:rsid w:val="00340D4F"/>
    <w:rsid w:val="00346518"/>
    <w:rsid w:val="00347C79"/>
    <w:rsid w:val="00350126"/>
    <w:rsid w:val="00350247"/>
    <w:rsid w:val="003536FE"/>
    <w:rsid w:val="003543CA"/>
    <w:rsid w:val="00354861"/>
    <w:rsid w:val="00355566"/>
    <w:rsid w:val="0035704D"/>
    <w:rsid w:val="0035757A"/>
    <w:rsid w:val="00357B7A"/>
    <w:rsid w:val="00360222"/>
    <w:rsid w:val="003660B9"/>
    <w:rsid w:val="00371A9B"/>
    <w:rsid w:val="0037550D"/>
    <w:rsid w:val="00380E03"/>
    <w:rsid w:val="00382E8A"/>
    <w:rsid w:val="0038365B"/>
    <w:rsid w:val="0038381C"/>
    <w:rsid w:val="00386BB4"/>
    <w:rsid w:val="0039030D"/>
    <w:rsid w:val="003951B6"/>
    <w:rsid w:val="00396A4F"/>
    <w:rsid w:val="003A2544"/>
    <w:rsid w:val="003A36F3"/>
    <w:rsid w:val="003B18B0"/>
    <w:rsid w:val="003B1ED1"/>
    <w:rsid w:val="003B31E6"/>
    <w:rsid w:val="003B3A72"/>
    <w:rsid w:val="003B52A5"/>
    <w:rsid w:val="003B6EC6"/>
    <w:rsid w:val="003C21EE"/>
    <w:rsid w:val="003C2253"/>
    <w:rsid w:val="003C35B4"/>
    <w:rsid w:val="003C3E37"/>
    <w:rsid w:val="003C4103"/>
    <w:rsid w:val="003C4797"/>
    <w:rsid w:val="003C5460"/>
    <w:rsid w:val="003C5ECA"/>
    <w:rsid w:val="003C76D3"/>
    <w:rsid w:val="003D0423"/>
    <w:rsid w:val="003D07E9"/>
    <w:rsid w:val="003D1CD9"/>
    <w:rsid w:val="003D46AB"/>
    <w:rsid w:val="003D53CD"/>
    <w:rsid w:val="003D5FD1"/>
    <w:rsid w:val="003D71C5"/>
    <w:rsid w:val="003D73EE"/>
    <w:rsid w:val="003D7677"/>
    <w:rsid w:val="003D7A15"/>
    <w:rsid w:val="003E1372"/>
    <w:rsid w:val="003E2952"/>
    <w:rsid w:val="003E3B84"/>
    <w:rsid w:val="003F1894"/>
    <w:rsid w:val="003F219F"/>
    <w:rsid w:val="003F2669"/>
    <w:rsid w:val="003F3D44"/>
    <w:rsid w:val="003F76FE"/>
    <w:rsid w:val="004011D1"/>
    <w:rsid w:val="0040468A"/>
    <w:rsid w:val="00407572"/>
    <w:rsid w:val="00407911"/>
    <w:rsid w:val="0041317B"/>
    <w:rsid w:val="004202FE"/>
    <w:rsid w:val="004208AF"/>
    <w:rsid w:val="004267D5"/>
    <w:rsid w:val="00431F70"/>
    <w:rsid w:val="00432721"/>
    <w:rsid w:val="00436453"/>
    <w:rsid w:val="00437B85"/>
    <w:rsid w:val="00441B24"/>
    <w:rsid w:val="0044513A"/>
    <w:rsid w:val="00450F3A"/>
    <w:rsid w:val="00453027"/>
    <w:rsid w:val="00454DDB"/>
    <w:rsid w:val="00460BDC"/>
    <w:rsid w:val="00460F19"/>
    <w:rsid w:val="00461573"/>
    <w:rsid w:val="004629C1"/>
    <w:rsid w:val="00464F60"/>
    <w:rsid w:val="004661A7"/>
    <w:rsid w:val="0046648D"/>
    <w:rsid w:val="004668BB"/>
    <w:rsid w:val="00466E63"/>
    <w:rsid w:val="00466F80"/>
    <w:rsid w:val="004714B7"/>
    <w:rsid w:val="00471C62"/>
    <w:rsid w:val="0047335A"/>
    <w:rsid w:val="004763D1"/>
    <w:rsid w:val="00477308"/>
    <w:rsid w:val="004804EE"/>
    <w:rsid w:val="00482E92"/>
    <w:rsid w:val="00484967"/>
    <w:rsid w:val="004859D1"/>
    <w:rsid w:val="004864CA"/>
    <w:rsid w:val="0049420E"/>
    <w:rsid w:val="00495D3A"/>
    <w:rsid w:val="00497929"/>
    <w:rsid w:val="004A0903"/>
    <w:rsid w:val="004A1467"/>
    <w:rsid w:val="004A1EF5"/>
    <w:rsid w:val="004A3412"/>
    <w:rsid w:val="004A6165"/>
    <w:rsid w:val="004A6625"/>
    <w:rsid w:val="004B105A"/>
    <w:rsid w:val="004B13EA"/>
    <w:rsid w:val="004B143C"/>
    <w:rsid w:val="004B1F23"/>
    <w:rsid w:val="004B502A"/>
    <w:rsid w:val="004B6A8D"/>
    <w:rsid w:val="004B7532"/>
    <w:rsid w:val="004B7E8C"/>
    <w:rsid w:val="004C1329"/>
    <w:rsid w:val="004C32E6"/>
    <w:rsid w:val="004C405F"/>
    <w:rsid w:val="004C65F2"/>
    <w:rsid w:val="004C68E8"/>
    <w:rsid w:val="004D3E61"/>
    <w:rsid w:val="004D5305"/>
    <w:rsid w:val="004D595C"/>
    <w:rsid w:val="004E230B"/>
    <w:rsid w:val="004E4674"/>
    <w:rsid w:val="004E5321"/>
    <w:rsid w:val="004E60A3"/>
    <w:rsid w:val="004E754B"/>
    <w:rsid w:val="004F0E01"/>
    <w:rsid w:val="004F3024"/>
    <w:rsid w:val="005001AD"/>
    <w:rsid w:val="00500530"/>
    <w:rsid w:val="00501800"/>
    <w:rsid w:val="00504A7E"/>
    <w:rsid w:val="005072C1"/>
    <w:rsid w:val="00512537"/>
    <w:rsid w:val="005155A5"/>
    <w:rsid w:val="00515F50"/>
    <w:rsid w:val="00516096"/>
    <w:rsid w:val="00516838"/>
    <w:rsid w:val="00516EEC"/>
    <w:rsid w:val="00517AD2"/>
    <w:rsid w:val="00520323"/>
    <w:rsid w:val="00521100"/>
    <w:rsid w:val="00522B10"/>
    <w:rsid w:val="00524957"/>
    <w:rsid w:val="00527601"/>
    <w:rsid w:val="00530CE7"/>
    <w:rsid w:val="005332D1"/>
    <w:rsid w:val="005333EF"/>
    <w:rsid w:val="00535010"/>
    <w:rsid w:val="005370E3"/>
    <w:rsid w:val="00542B09"/>
    <w:rsid w:val="00545809"/>
    <w:rsid w:val="0054709D"/>
    <w:rsid w:val="00551DDC"/>
    <w:rsid w:val="00553D18"/>
    <w:rsid w:val="00554205"/>
    <w:rsid w:val="005546D6"/>
    <w:rsid w:val="00554D93"/>
    <w:rsid w:val="00557AEA"/>
    <w:rsid w:val="00560288"/>
    <w:rsid w:val="0056148A"/>
    <w:rsid w:val="00561767"/>
    <w:rsid w:val="00561AB9"/>
    <w:rsid w:val="00563C72"/>
    <w:rsid w:val="0056619A"/>
    <w:rsid w:val="00566979"/>
    <w:rsid w:val="00571CBA"/>
    <w:rsid w:val="005831AC"/>
    <w:rsid w:val="00583336"/>
    <w:rsid w:val="00583F07"/>
    <w:rsid w:val="005872D2"/>
    <w:rsid w:val="0058738D"/>
    <w:rsid w:val="00590C8A"/>
    <w:rsid w:val="00591E12"/>
    <w:rsid w:val="0059278C"/>
    <w:rsid w:val="00593453"/>
    <w:rsid w:val="00593706"/>
    <w:rsid w:val="00594EB7"/>
    <w:rsid w:val="00595412"/>
    <w:rsid w:val="00597DFB"/>
    <w:rsid w:val="00597E97"/>
    <w:rsid w:val="005A003E"/>
    <w:rsid w:val="005A1165"/>
    <w:rsid w:val="005A143D"/>
    <w:rsid w:val="005A2422"/>
    <w:rsid w:val="005A4722"/>
    <w:rsid w:val="005A4D76"/>
    <w:rsid w:val="005A667E"/>
    <w:rsid w:val="005A6ADC"/>
    <w:rsid w:val="005A74C2"/>
    <w:rsid w:val="005B2F9B"/>
    <w:rsid w:val="005B4C27"/>
    <w:rsid w:val="005C034E"/>
    <w:rsid w:val="005C0FC7"/>
    <w:rsid w:val="005C345A"/>
    <w:rsid w:val="005C4E62"/>
    <w:rsid w:val="005C4EC1"/>
    <w:rsid w:val="005C7482"/>
    <w:rsid w:val="005D0FFB"/>
    <w:rsid w:val="005D360B"/>
    <w:rsid w:val="005D3DC0"/>
    <w:rsid w:val="005D4027"/>
    <w:rsid w:val="005D4412"/>
    <w:rsid w:val="005D6E6C"/>
    <w:rsid w:val="005E08CB"/>
    <w:rsid w:val="005E1712"/>
    <w:rsid w:val="005E4FBD"/>
    <w:rsid w:val="005E55EC"/>
    <w:rsid w:val="005E70D3"/>
    <w:rsid w:val="005F1001"/>
    <w:rsid w:val="005F4AFA"/>
    <w:rsid w:val="005F539D"/>
    <w:rsid w:val="005F5B6F"/>
    <w:rsid w:val="005F5CBF"/>
    <w:rsid w:val="005F7443"/>
    <w:rsid w:val="005F779A"/>
    <w:rsid w:val="00600CB3"/>
    <w:rsid w:val="00605AEC"/>
    <w:rsid w:val="00607266"/>
    <w:rsid w:val="00607C55"/>
    <w:rsid w:val="0061049B"/>
    <w:rsid w:val="006109BE"/>
    <w:rsid w:val="00611B24"/>
    <w:rsid w:val="0061592E"/>
    <w:rsid w:val="006164EC"/>
    <w:rsid w:val="006166F4"/>
    <w:rsid w:val="00620383"/>
    <w:rsid w:val="00621F3F"/>
    <w:rsid w:val="0062395C"/>
    <w:rsid w:val="00625D5E"/>
    <w:rsid w:val="00631ADD"/>
    <w:rsid w:val="00633726"/>
    <w:rsid w:val="00633B4C"/>
    <w:rsid w:val="00635D99"/>
    <w:rsid w:val="00645139"/>
    <w:rsid w:val="00646CCB"/>
    <w:rsid w:val="00647858"/>
    <w:rsid w:val="00647B6C"/>
    <w:rsid w:val="00650B29"/>
    <w:rsid w:val="00651580"/>
    <w:rsid w:val="00653C10"/>
    <w:rsid w:val="006566EB"/>
    <w:rsid w:val="00657259"/>
    <w:rsid w:val="00657AE7"/>
    <w:rsid w:val="006614BA"/>
    <w:rsid w:val="006615D1"/>
    <w:rsid w:val="00661E3A"/>
    <w:rsid w:val="006638EC"/>
    <w:rsid w:val="0066508D"/>
    <w:rsid w:val="00674348"/>
    <w:rsid w:val="00674EF3"/>
    <w:rsid w:val="00676FCE"/>
    <w:rsid w:val="00680579"/>
    <w:rsid w:val="00681D31"/>
    <w:rsid w:val="00685B72"/>
    <w:rsid w:val="00690AF6"/>
    <w:rsid w:val="00694A3C"/>
    <w:rsid w:val="00697E98"/>
    <w:rsid w:val="006A1231"/>
    <w:rsid w:val="006A66E8"/>
    <w:rsid w:val="006A72BD"/>
    <w:rsid w:val="006B0C32"/>
    <w:rsid w:val="006B0FAF"/>
    <w:rsid w:val="006B2C03"/>
    <w:rsid w:val="006B5160"/>
    <w:rsid w:val="006B7D4F"/>
    <w:rsid w:val="006C0F9C"/>
    <w:rsid w:val="006C74BF"/>
    <w:rsid w:val="006C7911"/>
    <w:rsid w:val="006D30AF"/>
    <w:rsid w:val="006D4FF0"/>
    <w:rsid w:val="006E0949"/>
    <w:rsid w:val="006E7D9A"/>
    <w:rsid w:val="006F4953"/>
    <w:rsid w:val="006F7683"/>
    <w:rsid w:val="00700850"/>
    <w:rsid w:val="00701528"/>
    <w:rsid w:val="00702716"/>
    <w:rsid w:val="00705C4E"/>
    <w:rsid w:val="00712214"/>
    <w:rsid w:val="0071402A"/>
    <w:rsid w:val="00714E5B"/>
    <w:rsid w:val="00716698"/>
    <w:rsid w:val="0071728E"/>
    <w:rsid w:val="00717E9D"/>
    <w:rsid w:val="007236B9"/>
    <w:rsid w:val="007238DA"/>
    <w:rsid w:val="00725EB2"/>
    <w:rsid w:val="00727F2A"/>
    <w:rsid w:val="0073638E"/>
    <w:rsid w:val="007404D8"/>
    <w:rsid w:val="00743DFC"/>
    <w:rsid w:val="00744FE7"/>
    <w:rsid w:val="00745A8D"/>
    <w:rsid w:val="007469BD"/>
    <w:rsid w:val="0075056E"/>
    <w:rsid w:val="00751103"/>
    <w:rsid w:val="00751D07"/>
    <w:rsid w:val="00752A3A"/>
    <w:rsid w:val="00752A96"/>
    <w:rsid w:val="00753C6E"/>
    <w:rsid w:val="00755AFB"/>
    <w:rsid w:val="00756D8B"/>
    <w:rsid w:val="007578E1"/>
    <w:rsid w:val="00757FEF"/>
    <w:rsid w:val="00761855"/>
    <w:rsid w:val="007643DF"/>
    <w:rsid w:val="007724C1"/>
    <w:rsid w:val="00773F2C"/>
    <w:rsid w:val="00775D68"/>
    <w:rsid w:val="00777AD3"/>
    <w:rsid w:val="00780056"/>
    <w:rsid w:val="00782241"/>
    <w:rsid w:val="00782ABE"/>
    <w:rsid w:val="007861BF"/>
    <w:rsid w:val="00787D3E"/>
    <w:rsid w:val="00787E1C"/>
    <w:rsid w:val="00794FB7"/>
    <w:rsid w:val="007965C5"/>
    <w:rsid w:val="00797C6F"/>
    <w:rsid w:val="007A112E"/>
    <w:rsid w:val="007A16B1"/>
    <w:rsid w:val="007A1C81"/>
    <w:rsid w:val="007A574E"/>
    <w:rsid w:val="007A5827"/>
    <w:rsid w:val="007A630F"/>
    <w:rsid w:val="007B3280"/>
    <w:rsid w:val="007B390F"/>
    <w:rsid w:val="007B786A"/>
    <w:rsid w:val="007C0121"/>
    <w:rsid w:val="007C0E0E"/>
    <w:rsid w:val="007C142E"/>
    <w:rsid w:val="007C61B9"/>
    <w:rsid w:val="007C6499"/>
    <w:rsid w:val="007D311B"/>
    <w:rsid w:val="007D4E6B"/>
    <w:rsid w:val="007E0617"/>
    <w:rsid w:val="007E1460"/>
    <w:rsid w:val="007E2590"/>
    <w:rsid w:val="007E5FF3"/>
    <w:rsid w:val="007E712D"/>
    <w:rsid w:val="007F745F"/>
    <w:rsid w:val="00800995"/>
    <w:rsid w:val="00806A8A"/>
    <w:rsid w:val="00807A00"/>
    <w:rsid w:val="00807ABD"/>
    <w:rsid w:val="00807E09"/>
    <w:rsid w:val="00810807"/>
    <w:rsid w:val="00810F74"/>
    <w:rsid w:val="0081201B"/>
    <w:rsid w:val="0081609E"/>
    <w:rsid w:val="00821E63"/>
    <w:rsid w:val="0082275A"/>
    <w:rsid w:val="00825A29"/>
    <w:rsid w:val="00826142"/>
    <w:rsid w:val="008277FB"/>
    <w:rsid w:val="00827FAF"/>
    <w:rsid w:val="00831471"/>
    <w:rsid w:val="0083208E"/>
    <w:rsid w:val="00832773"/>
    <w:rsid w:val="00834274"/>
    <w:rsid w:val="00835B9B"/>
    <w:rsid w:val="00841079"/>
    <w:rsid w:val="00844A62"/>
    <w:rsid w:val="00846726"/>
    <w:rsid w:val="0084749B"/>
    <w:rsid w:val="0085102C"/>
    <w:rsid w:val="00853846"/>
    <w:rsid w:val="008539E1"/>
    <w:rsid w:val="008550D5"/>
    <w:rsid w:val="00855FDA"/>
    <w:rsid w:val="00856965"/>
    <w:rsid w:val="00863177"/>
    <w:rsid w:val="0086467E"/>
    <w:rsid w:val="00867595"/>
    <w:rsid w:val="00867B34"/>
    <w:rsid w:val="00867D9F"/>
    <w:rsid w:val="008705A7"/>
    <w:rsid w:val="008735FF"/>
    <w:rsid w:val="00873A79"/>
    <w:rsid w:val="0087475B"/>
    <w:rsid w:val="00874F71"/>
    <w:rsid w:val="00876406"/>
    <w:rsid w:val="00880650"/>
    <w:rsid w:val="00883424"/>
    <w:rsid w:val="008837C5"/>
    <w:rsid w:val="00884841"/>
    <w:rsid w:val="00884B46"/>
    <w:rsid w:val="008851C6"/>
    <w:rsid w:val="00885848"/>
    <w:rsid w:val="00885BCB"/>
    <w:rsid w:val="008925D5"/>
    <w:rsid w:val="008929CC"/>
    <w:rsid w:val="00892E4F"/>
    <w:rsid w:val="00896423"/>
    <w:rsid w:val="00897945"/>
    <w:rsid w:val="00897982"/>
    <w:rsid w:val="00897F81"/>
    <w:rsid w:val="008A0A1B"/>
    <w:rsid w:val="008A67D8"/>
    <w:rsid w:val="008B08C1"/>
    <w:rsid w:val="008B0FDE"/>
    <w:rsid w:val="008B4C79"/>
    <w:rsid w:val="008B595B"/>
    <w:rsid w:val="008B66AF"/>
    <w:rsid w:val="008B6C04"/>
    <w:rsid w:val="008B6FC0"/>
    <w:rsid w:val="008C02D3"/>
    <w:rsid w:val="008C13E6"/>
    <w:rsid w:val="008C2E17"/>
    <w:rsid w:val="008C6929"/>
    <w:rsid w:val="008D3FDF"/>
    <w:rsid w:val="008D4D56"/>
    <w:rsid w:val="008E14B6"/>
    <w:rsid w:val="008E2F61"/>
    <w:rsid w:val="008E3906"/>
    <w:rsid w:val="008E3B3E"/>
    <w:rsid w:val="008E4099"/>
    <w:rsid w:val="008E4219"/>
    <w:rsid w:val="008E4D2F"/>
    <w:rsid w:val="008E7519"/>
    <w:rsid w:val="008F0020"/>
    <w:rsid w:val="008F2FD9"/>
    <w:rsid w:val="008F3D52"/>
    <w:rsid w:val="008F6FE0"/>
    <w:rsid w:val="00900AA6"/>
    <w:rsid w:val="0090209E"/>
    <w:rsid w:val="009025B3"/>
    <w:rsid w:val="0090331E"/>
    <w:rsid w:val="009056EF"/>
    <w:rsid w:val="00905BA0"/>
    <w:rsid w:val="0090773F"/>
    <w:rsid w:val="0091054E"/>
    <w:rsid w:val="00910ABB"/>
    <w:rsid w:val="009139DE"/>
    <w:rsid w:val="00916F16"/>
    <w:rsid w:val="00917555"/>
    <w:rsid w:val="00923059"/>
    <w:rsid w:val="00930B3E"/>
    <w:rsid w:val="00932A01"/>
    <w:rsid w:val="00934A83"/>
    <w:rsid w:val="00937B1B"/>
    <w:rsid w:val="00937E1E"/>
    <w:rsid w:val="00940FCD"/>
    <w:rsid w:val="00942C39"/>
    <w:rsid w:val="009467D4"/>
    <w:rsid w:val="0095027B"/>
    <w:rsid w:val="00951603"/>
    <w:rsid w:val="00952B91"/>
    <w:rsid w:val="00954A2D"/>
    <w:rsid w:val="00956CF7"/>
    <w:rsid w:val="009636E9"/>
    <w:rsid w:val="00964ADD"/>
    <w:rsid w:val="009665C0"/>
    <w:rsid w:val="0096697C"/>
    <w:rsid w:val="009719C0"/>
    <w:rsid w:val="009720D6"/>
    <w:rsid w:val="00972B9C"/>
    <w:rsid w:val="009731D6"/>
    <w:rsid w:val="00975454"/>
    <w:rsid w:val="0098176C"/>
    <w:rsid w:val="00982C4B"/>
    <w:rsid w:val="00983667"/>
    <w:rsid w:val="0098378A"/>
    <w:rsid w:val="00987046"/>
    <w:rsid w:val="009905CB"/>
    <w:rsid w:val="009911E6"/>
    <w:rsid w:val="00995854"/>
    <w:rsid w:val="009977C5"/>
    <w:rsid w:val="00997B0A"/>
    <w:rsid w:val="009A2045"/>
    <w:rsid w:val="009A4142"/>
    <w:rsid w:val="009A5008"/>
    <w:rsid w:val="009A541E"/>
    <w:rsid w:val="009A599F"/>
    <w:rsid w:val="009A7270"/>
    <w:rsid w:val="009A769E"/>
    <w:rsid w:val="009A7A31"/>
    <w:rsid w:val="009B0071"/>
    <w:rsid w:val="009B23BD"/>
    <w:rsid w:val="009B32E4"/>
    <w:rsid w:val="009B33D3"/>
    <w:rsid w:val="009B48BD"/>
    <w:rsid w:val="009C178C"/>
    <w:rsid w:val="009C25BC"/>
    <w:rsid w:val="009C4C30"/>
    <w:rsid w:val="009C5F37"/>
    <w:rsid w:val="009C65F5"/>
    <w:rsid w:val="009D0DD6"/>
    <w:rsid w:val="009D198C"/>
    <w:rsid w:val="009D28AE"/>
    <w:rsid w:val="009D3277"/>
    <w:rsid w:val="009D37FE"/>
    <w:rsid w:val="009D42B7"/>
    <w:rsid w:val="009D573D"/>
    <w:rsid w:val="009D786F"/>
    <w:rsid w:val="009E260E"/>
    <w:rsid w:val="009E34C6"/>
    <w:rsid w:val="009E3835"/>
    <w:rsid w:val="009E487A"/>
    <w:rsid w:val="009F3211"/>
    <w:rsid w:val="00A02142"/>
    <w:rsid w:val="00A028B1"/>
    <w:rsid w:val="00A0755A"/>
    <w:rsid w:val="00A135FF"/>
    <w:rsid w:val="00A14800"/>
    <w:rsid w:val="00A15B5D"/>
    <w:rsid w:val="00A171A6"/>
    <w:rsid w:val="00A17722"/>
    <w:rsid w:val="00A177D3"/>
    <w:rsid w:val="00A22A2D"/>
    <w:rsid w:val="00A25753"/>
    <w:rsid w:val="00A26520"/>
    <w:rsid w:val="00A27F9C"/>
    <w:rsid w:val="00A34347"/>
    <w:rsid w:val="00A352A8"/>
    <w:rsid w:val="00A359C2"/>
    <w:rsid w:val="00A35A7D"/>
    <w:rsid w:val="00A3744C"/>
    <w:rsid w:val="00A40D75"/>
    <w:rsid w:val="00A420A7"/>
    <w:rsid w:val="00A448B6"/>
    <w:rsid w:val="00A47647"/>
    <w:rsid w:val="00A47EBF"/>
    <w:rsid w:val="00A51333"/>
    <w:rsid w:val="00A524E3"/>
    <w:rsid w:val="00A53C9B"/>
    <w:rsid w:val="00A53F0A"/>
    <w:rsid w:val="00A550D4"/>
    <w:rsid w:val="00A610F7"/>
    <w:rsid w:val="00A61DD4"/>
    <w:rsid w:val="00A66C53"/>
    <w:rsid w:val="00A679DD"/>
    <w:rsid w:val="00A70D72"/>
    <w:rsid w:val="00A7219E"/>
    <w:rsid w:val="00A72FDF"/>
    <w:rsid w:val="00A7323A"/>
    <w:rsid w:val="00A74906"/>
    <w:rsid w:val="00A75451"/>
    <w:rsid w:val="00A81E4B"/>
    <w:rsid w:val="00A83AF4"/>
    <w:rsid w:val="00A83DAD"/>
    <w:rsid w:val="00A846EF"/>
    <w:rsid w:val="00A8711E"/>
    <w:rsid w:val="00A8754C"/>
    <w:rsid w:val="00A8772F"/>
    <w:rsid w:val="00A87848"/>
    <w:rsid w:val="00A91497"/>
    <w:rsid w:val="00A9178F"/>
    <w:rsid w:val="00A94F0A"/>
    <w:rsid w:val="00A95AD5"/>
    <w:rsid w:val="00A9686A"/>
    <w:rsid w:val="00A96C8B"/>
    <w:rsid w:val="00AA0F3A"/>
    <w:rsid w:val="00AA4623"/>
    <w:rsid w:val="00AA5A89"/>
    <w:rsid w:val="00AB10AD"/>
    <w:rsid w:val="00AB120A"/>
    <w:rsid w:val="00AB173A"/>
    <w:rsid w:val="00AB5DD0"/>
    <w:rsid w:val="00AC1F23"/>
    <w:rsid w:val="00AC257C"/>
    <w:rsid w:val="00AC2C9D"/>
    <w:rsid w:val="00AC303A"/>
    <w:rsid w:val="00AC38F2"/>
    <w:rsid w:val="00AC4F09"/>
    <w:rsid w:val="00AC5262"/>
    <w:rsid w:val="00AD58A6"/>
    <w:rsid w:val="00AD6FB4"/>
    <w:rsid w:val="00AD70F8"/>
    <w:rsid w:val="00AE2FDD"/>
    <w:rsid w:val="00AE355C"/>
    <w:rsid w:val="00AE4A35"/>
    <w:rsid w:val="00AF0E5D"/>
    <w:rsid w:val="00AF38CA"/>
    <w:rsid w:val="00AF5118"/>
    <w:rsid w:val="00B01807"/>
    <w:rsid w:val="00B01B18"/>
    <w:rsid w:val="00B03A8F"/>
    <w:rsid w:val="00B06144"/>
    <w:rsid w:val="00B10377"/>
    <w:rsid w:val="00B10B46"/>
    <w:rsid w:val="00B13AF3"/>
    <w:rsid w:val="00B16C2C"/>
    <w:rsid w:val="00B207AE"/>
    <w:rsid w:val="00B2090A"/>
    <w:rsid w:val="00B2150B"/>
    <w:rsid w:val="00B2153A"/>
    <w:rsid w:val="00B22926"/>
    <w:rsid w:val="00B231D4"/>
    <w:rsid w:val="00B23A15"/>
    <w:rsid w:val="00B2413A"/>
    <w:rsid w:val="00B2466F"/>
    <w:rsid w:val="00B267A2"/>
    <w:rsid w:val="00B276A8"/>
    <w:rsid w:val="00B30A52"/>
    <w:rsid w:val="00B34437"/>
    <w:rsid w:val="00B349C6"/>
    <w:rsid w:val="00B35865"/>
    <w:rsid w:val="00B40363"/>
    <w:rsid w:val="00B41A50"/>
    <w:rsid w:val="00B422EA"/>
    <w:rsid w:val="00B43233"/>
    <w:rsid w:val="00B44DF4"/>
    <w:rsid w:val="00B469D6"/>
    <w:rsid w:val="00B47C72"/>
    <w:rsid w:val="00B5307D"/>
    <w:rsid w:val="00B54C4B"/>
    <w:rsid w:val="00B558AD"/>
    <w:rsid w:val="00B568B7"/>
    <w:rsid w:val="00B616A1"/>
    <w:rsid w:val="00B6190B"/>
    <w:rsid w:val="00B62BE6"/>
    <w:rsid w:val="00B64112"/>
    <w:rsid w:val="00B64DB6"/>
    <w:rsid w:val="00B66809"/>
    <w:rsid w:val="00B672E5"/>
    <w:rsid w:val="00B677BE"/>
    <w:rsid w:val="00B74128"/>
    <w:rsid w:val="00B74DA2"/>
    <w:rsid w:val="00B77F1E"/>
    <w:rsid w:val="00B8176D"/>
    <w:rsid w:val="00B8183F"/>
    <w:rsid w:val="00B81DC9"/>
    <w:rsid w:val="00B81E9F"/>
    <w:rsid w:val="00B87723"/>
    <w:rsid w:val="00B87788"/>
    <w:rsid w:val="00B90053"/>
    <w:rsid w:val="00B92DD7"/>
    <w:rsid w:val="00B9559F"/>
    <w:rsid w:val="00B9703A"/>
    <w:rsid w:val="00B97E75"/>
    <w:rsid w:val="00B97F36"/>
    <w:rsid w:val="00BA199D"/>
    <w:rsid w:val="00BA24DB"/>
    <w:rsid w:val="00BA467C"/>
    <w:rsid w:val="00BA4E7A"/>
    <w:rsid w:val="00BA727F"/>
    <w:rsid w:val="00BB1406"/>
    <w:rsid w:val="00BB369C"/>
    <w:rsid w:val="00BB3C53"/>
    <w:rsid w:val="00BB6885"/>
    <w:rsid w:val="00BC2303"/>
    <w:rsid w:val="00BC4AA7"/>
    <w:rsid w:val="00BC5756"/>
    <w:rsid w:val="00BC6E8B"/>
    <w:rsid w:val="00BD13F6"/>
    <w:rsid w:val="00BD3397"/>
    <w:rsid w:val="00BD39E5"/>
    <w:rsid w:val="00BD39FB"/>
    <w:rsid w:val="00BD3A2E"/>
    <w:rsid w:val="00BD4F1A"/>
    <w:rsid w:val="00BD51CB"/>
    <w:rsid w:val="00BD5669"/>
    <w:rsid w:val="00BD56A5"/>
    <w:rsid w:val="00BE022C"/>
    <w:rsid w:val="00BE0997"/>
    <w:rsid w:val="00BE118F"/>
    <w:rsid w:val="00BE29D6"/>
    <w:rsid w:val="00BF4DFB"/>
    <w:rsid w:val="00C01EFF"/>
    <w:rsid w:val="00C02E47"/>
    <w:rsid w:val="00C041B5"/>
    <w:rsid w:val="00C063EC"/>
    <w:rsid w:val="00C072A0"/>
    <w:rsid w:val="00C07FFC"/>
    <w:rsid w:val="00C120DE"/>
    <w:rsid w:val="00C138BF"/>
    <w:rsid w:val="00C13F38"/>
    <w:rsid w:val="00C146AD"/>
    <w:rsid w:val="00C22B7B"/>
    <w:rsid w:val="00C233D7"/>
    <w:rsid w:val="00C249EF"/>
    <w:rsid w:val="00C260B4"/>
    <w:rsid w:val="00C26CAB"/>
    <w:rsid w:val="00C32EB0"/>
    <w:rsid w:val="00C34E76"/>
    <w:rsid w:val="00C400BF"/>
    <w:rsid w:val="00C40F51"/>
    <w:rsid w:val="00C412DE"/>
    <w:rsid w:val="00C41C54"/>
    <w:rsid w:val="00C438DD"/>
    <w:rsid w:val="00C44259"/>
    <w:rsid w:val="00C4621F"/>
    <w:rsid w:val="00C53963"/>
    <w:rsid w:val="00C53CC3"/>
    <w:rsid w:val="00C57BFD"/>
    <w:rsid w:val="00C62911"/>
    <w:rsid w:val="00C64119"/>
    <w:rsid w:val="00C6626D"/>
    <w:rsid w:val="00C66F9E"/>
    <w:rsid w:val="00C71760"/>
    <w:rsid w:val="00C757B4"/>
    <w:rsid w:val="00C77545"/>
    <w:rsid w:val="00C8052E"/>
    <w:rsid w:val="00C80D6B"/>
    <w:rsid w:val="00C8370C"/>
    <w:rsid w:val="00C8490B"/>
    <w:rsid w:val="00C86037"/>
    <w:rsid w:val="00C867FE"/>
    <w:rsid w:val="00C873B7"/>
    <w:rsid w:val="00C9036F"/>
    <w:rsid w:val="00C928B4"/>
    <w:rsid w:val="00C93740"/>
    <w:rsid w:val="00C94AD1"/>
    <w:rsid w:val="00C96357"/>
    <w:rsid w:val="00C9649B"/>
    <w:rsid w:val="00C967B1"/>
    <w:rsid w:val="00CA3A61"/>
    <w:rsid w:val="00CA71B2"/>
    <w:rsid w:val="00CB06E7"/>
    <w:rsid w:val="00CB1782"/>
    <w:rsid w:val="00CB50DA"/>
    <w:rsid w:val="00CC0023"/>
    <w:rsid w:val="00CC021B"/>
    <w:rsid w:val="00CC05FD"/>
    <w:rsid w:val="00CC0C5F"/>
    <w:rsid w:val="00CC1E72"/>
    <w:rsid w:val="00CC4929"/>
    <w:rsid w:val="00CC4E0C"/>
    <w:rsid w:val="00CC6C29"/>
    <w:rsid w:val="00CC794B"/>
    <w:rsid w:val="00CD0906"/>
    <w:rsid w:val="00CD1376"/>
    <w:rsid w:val="00CD237E"/>
    <w:rsid w:val="00CD455A"/>
    <w:rsid w:val="00CD462C"/>
    <w:rsid w:val="00CD4C6B"/>
    <w:rsid w:val="00CE3B70"/>
    <w:rsid w:val="00CE45F0"/>
    <w:rsid w:val="00CE7036"/>
    <w:rsid w:val="00CF0C9D"/>
    <w:rsid w:val="00CF106C"/>
    <w:rsid w:val="00CF2D22"/>
    <w:rsid w:val="00CF54CF"/>
    <w:rsid w:val="00CF5A3D"/>
    <w:rsid w:val="00D0008F"/>
    <w:rsid w:val="00D024A3"/>
    <w:rsid w:val="00D0773D"/>
    <w:rsid w:val="00D07AF5"/>
    <w:rsid w:val="00D128EB"/>
    <w:rsid w:val="00D14E89"/>
    <w:rsid w:val="00D20CF1"/>
    <w:rsid w:val="00D2164C"/>
    <w:rsid w:val="00D21697"/>
    <w:rsid w:val="00D24307"/>
    <w:rsid w:val="00D2557A"/>
    <w:rsid w:val="00D337BF"/>
    <w:rsid w:val="00D34EB8"/>
    <w:rsid w:val="00D37DA0"/>
    <w:rsid w:val="00D42598"/>
    <w:rsid w:val="00D42AA1"/>
    <w:rsid w:val="00D47216"/>
    <w:rsid w:val="00D52CE5"/>
    <w:rsid w:val="00D534C5"/>
    <w:rsid w:val="00D53B4E"/>
    <w:rsid w:val="00D56CB5"/>
    <w:rsid w:val="00D5757F"/>
    <w:rsid w:val="00D6037B"/>
    <w:rsid w:val="00D61C44"/>
    <w:rsid w:val="00D6375C"/>
    <w:rsid w:val="00D640E5"/>
    <w:rsid w:val="00D6565C"/>
    <w:rsid w:val="00D6656B"/>
    <w:rsid w:val="00D7639C"/>
    <w:rsid w:val="00D80D01"/>
    <w:rsid w:val="00D81726"/>
    <w:rsid w:val="00D84D90"/>
    <w:rsid w:val="00D90DD0"/>
    <w:rsid w:val="00D9183B"/>
    <w:rsid w:val="00D94DD0"/>
    <w:rsid w:val="00D9539C"/>
    <w:rsid w:val="00DA0A15"/>
    <w:rsid w:val="00DA2635"/>
    <w:rsid w:val="00DA356A"/>
    <w:rsid w:val="00DA3BEA"/>
    <w:rsid w:val="00DA43E7"/>
    <w:rsid w:val="00DA5EE1"/>
    <w:rsid w:val="00DA6386"/>
    <w:rsid w:val="00DB18A4"/>
    <w:rsid w:val="00DB2CDA"/>
    <w:rsid w:val="00DB33AF"/>
    <w:rsid w:val="00DB6AFB"/>
    <w:rsid w:val="00DD0F8C"/>
    <w:rsid w:val="00DD124A"/>
    <w:rsid w:val="00DD2141"/>
    <w:rsid w:val="00DD25FA"/>
    <w:rsid w:val="00DD41B8"/>
    <w:rsid w:val="00DD6230"/>
    <w:rsid w:val="00DD6962"/>
    <w:rsid w:val="00DE2F98"/>
    <w:rsid w:val="00DE5779"/>
    <w:rsid w:val="00DF44E0"/>
    <w:rsid w:val="00DF4D8A"/>
    <w:rsid w:val="00DF66DE"/>
    <w:rsid w:val="00DF6C21"/>
    <w:rsid w:val="00DF7ABD"/>
    <w:rsid w:val="00E0051E"/>
    <w:rsid w:val="00E0065D"/>
    <w:rsid w:val="00E12362"/>
    <w:rsid w:val="00E131E4"/>
    <w:rsid w:val="00E14CCD"/>
    <w:rsid w:val="00E15824"/>
    <w:rsid w:val="00E16863"/>
    <w:rsid w:val="00E22C76"/>
    <w:rsid w:val="00E23482"/>
    <w:rsid w:val="00E24236"/>
    <w:rsid w:val="00E24586"/>
    <w:rsid w:val="00E30F80"/>
    <w:rsid w:val="00E3178F"/>
    <w:rsid w:val="00E31FBB"/>
    <w:rsid w:val="00E34E68"/>
    <w:rsid w:val="00E364C4"/>
    <w:rsid w:val="00E36EAA"/>
    <w:rsid w:val="00E4043F"/>
    <w:rsid w:val="00E41446"/>
    <w:rsid w:val="00E423A4"/>
    <w:rsid w:val="00E42431"/>
    <w:rsid w:val="00E42452"/>
    <w:rsid w:val="00E42CAA"/>
    <w:rsid w:val="00E4353C"/>
    <w:rsid w:val="00E4434B"/>
    <w:rsid w:val="00E45A33"/>
    <w:rsid w:val="00E514AB"/>
    <w:rsid w:val="00E544BE"/>
    <w:rsid w:val="00E55994"/>
    <w:rsid w:val="00E56B31"/>
    <w:rsid w:val="00E5785A"/>
    <w:rsid w:val="00E57BE9"/>
    <w:rsid w:val="00E61EFD"/>
    <w:rsid w:val="00E64192"/>
    <w:rsid w:val="00E64B21"/>
    <w:rsid w:val="00E66BFC"/>
    <w:rsid w:val="00E67748"/>
    <w:rsid w:val="00E71CC5"/>
    <w:rsid w:val="00E75454"/>
    <w:rsid w:val="00E75F42"/>
    <w:rsid w:val="00E80433"/>
    <w:rsid w:val="00E903E0"/>
    <w:rsid w:val="00E94C08"/>
    <w:rsid w:val="00E95AF2"/>
    <w:rsid w:val="00EA0128"/>
    <w:rsid w:val="00EA6362"/>
    <w:rsid w:val="00EB1417"/>
    <w:rsid w:val="00EB1783"/>
    <w:rsid w:val="00EB39DE"/>
    <w:rsid w:val="00EC0DAC"/>
    <w:rsid w:val="00EC2985"/>
    <w:rsid w:val="00EC2F83"/>
    <w:rsid w:val="00EC3F5C"/>
    <w:rsid w:val="00EC43A3"/>
    <w:rsid w:val="00EC5D21"/>
    <w:rsid w:val="00EC64FC"/>
    <w:rsid w:val="00ED08D2"/>
    <w:rsid w:val="00ED146F"/>
    <w:rsid w:val="00ED179B"/>
    <w:rsid w:val="00ED291D"/>
    <w:rsid w:val="00ED51BE"/>
    <w:rsid w:val="00ED6B85"/>
    <w:rsid w:val="00EE0CDB"/>
    <w:rsid w:val="00EE2292"/>
    <w:rsid w:val="00EE2C0B"/>
    <w:rsid w:val="00EE565C"/>
    <w:rsid w:val="00EE5A6A"/>
    <w:rsid w:val="00EE5BCC"/>
    <w:rsid w:val="00EF24BF"/>
    <w:rsid w:val="00EF3E69"/>
    <w:rsid w:val="00EF7768"/>
    <w:rsid w:val="00F03995"/>
    <w:rsid w:val="00F0623E"/>
    <w:rsid w:val="00F10529"/>
    <w:rsid w:val="00F112E5"/>
    <w:rsid w:val="00F1289F"/>
    <w:rsid w:val="00F1334D"/>
    <w:rsid w:val="00F17FDE"/>
    <w:rsid w:val="00F21A44"/>
    <w:rsid w:val="00F2287E"/>
    <w:rsid w:val="00F23033"/>
    <w:rsid w:val="00F23510"/>
    <w:rsid w:val="00F243CB"/>
    <w:rsid w:val="00F26970"/>
    <w:rsid w:val="00F27E86"/>
    <w:rsid w:val="00F3374B"/>
    <w:rsid w:val="00F34009"/>
    <w:rsid w:val="00F349F7"/>
    <w:rsid w:val="00F37A3D"/>
    <w:rsid w:val="00F4070A"/>
    <w:rsid w:val="00F54BE8"/>
    <w:rsid w:val="00F57288"/>
    <w:rsid w:val="00F62B34"/>
    <w:rsid w:val="00F642BF"/>
    <w:rsid w:val="00F708EF"/>
    <w:rsid w:val="00F7295F"/>
    <w:rsid w:val="00F72B07"/>
    <w:rsid w:val="00F750F8"/>
    <w:rsid w:val="00F75934"/>
    <w:rsid w:val="00F75AD2"/>
    <w:rsid w:val="00F82D2E"/>
    <w:rsid w:val="00F86BF8"/>
    <w:rsid w:val="00F87AA2"/>
    <w:rsid w:val="00F90C36"/>
    <w:rsid w:val="00F9263A"/>
    <w:rsid w:val="00F9400D"/>
    <w:rsid w:val="00F94E6B"/>
    <w:rsid w:val="00FA04B4"/>
    <w:rsid w:val="00FA0D5A"/>
    <w:rsid w:val="00FA3166"/>
    <w:rsid w:val="00FA373E"/>
    <w:rsid w:val="00FA46CB"/>
    <w:rsid w:val="00FA4738"/>
    <w:rsid w:val="00FA4BC8"/>
    <w:rsid w:val="00FA5A68"/>
    <w:rsid w:val="00FB046F"/>
    <w:rsid w:val="00FB1386"/>
    <w:rsid w:val="00FB4B59"/>
    <w:rsid w:val="00FB4FE9"/>
    <w:rsid w:val="00FB587B"/>
    <w:rsid w:val="00FB7460"/>
    <w:rsid w:val="00FC1932"/>
    <w:rsid w:val="00FC330A"/>
    <w:rsid w:val="00FC3941"/>
    <w:rsid w:val="00FC5FD3"/>
    <w:rsid w:val="00FC748F"/>
    <w:rsid w:val="00FD0EFA"/>
    <w:rsid w:val="00FD56E4"/>
    <w:rsid w:val="00FE0507"/>
    <w:rsid w:val="00FE2B3F"/>
    <w:rsid w:val="00FE3DC1"/>
    <w:rsid w:val="00FE5A87"/>
    <w:rsid w:val="00FE5ABD"/>
    <w:rsid w:val="00FE7F22"/>
    <w:rsid w:val="00FF4067"/>
    <w:rsid w:val="00FF4D6A"/>
    <w:rsid w:val="00FF56E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283EF6"/>
  <w15:docId w15:val="{3AE625A7-268A-F140-A22F-EA021A36D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272728"/>
        <w:sz w:val="18"/>
        <w:szCs w:val="18"/>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595B"/>
    <w:pPr>
      <w:spacing w:before="120"/>
      <w:jc w:val="both"/>
    </w:pPr>
    <w:rPr>
      <w:rFonts w:ascii="Times New Roman" w:eastAsia="Times New Roman" w:hAnsi="Times New Roman"/>
      <w:lang w:eastAsia="en-GB"/>
    </w:rPr>
  </w:style>
  <w:style w:type="paragraph" w:styleId="Titre1">
    <w:name w:val="heading 1"/>
    <w:aliases w:val="Title"/>
    <w:next w:val="Normal"/>
    <w:link w:val="Titre1Car"/>
    <w:uiPriority w:val="9"/>
    <w:qFormat/>
    <w:rsid w:val="002836E6"/>
    <w:pPr>
      <w:outlineLvl w:val="0"/>
    </w:pPr>
    <w:rPr>
      <w:rFonts w:eastAsia="Times New Roman"/>
      <w:b/>
      <w:bCs/>
      <w:shd w:val="clear" w:color="auto" w:fill="FFFFFF"/>
      <w:lang w:eastAsia="en-GB"/>
    </w:rPr>
  </w:style>
  <w:style w:type="paragraph" w:styleId="Titre2">
    <w:name w:val="heading 2"/>
    <w:aliases w:val="Subtitle"/>
    <w:next w:val="Normal"/>
    <w:link w:val="Titre2Car"/>
    <w:uiPriority w:val="9"/>
    <w:semiHidden/>
    <w:unhideWhenUsed/>
    <w:qFormat/>
    <w:rsid w:val="002836E6"/>
    <w:pPr>
      <w:spacing w:after="120"/>
      <w:outlineLvl w:val="1"/>
    </w:pPr>
    <w:rPr>
      <w:rFonts w:eastAsia="Times New Roman"/>
      <w:b/>
      <w:bCs/>
      <w:lang w:eastAsia="en-GB"/>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sz w:val="22"/>
      <w:szCs w:val="22"/>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link w:val="TitreCar"/>
    <w:uiPriority w:val="10"/>
    <w:qFormat/>
    <w:rsid w:val="007C3B66"/>
    <w:rPr>
      <w:b/>
      <w:bCs/>
      <w:shd w:val="clear" w:color="auto" w:fill="FFFFFF"/>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NormalWeb">
    <w:name w:val="Normal (Web)"/>
    <w:basedOn w:val="Normal"/>
    <w:uiPriority w:val="99"/>
    <w:unhideWhenUsed/>
    <w:rsid w:val="000442BE"/>
    <w:pPr>
      <w:spacing w:before="100" w:beforeAutospacing="1" w:after="100" w:afterAutospacing="1"/>
    </w:pPr>
    <w:rPr>
      <w:rFonts w:cs="Times New Roman"/>
    </w:rPr>
  </w:style>
  <w:style w:type="paragraph" w:customStyle="1" w:styleId="interlineformatapplierfontsize">
    <w:name w:val="interlineformatapplier_fontsize_"/>
    <w:basedOn w:val="Normal"/>
    <w:rsid w:val="000442BE"/>
    <w:pPr>
      <w:spacing w:before="100" w:beforeAutospacing="1" w:after="100" w:afterAutospacing="1"/>
    </w:pPr>
    <w:rPr>
      <w:rFonts w:cs="Times New Roman"/>
    </w:rPr>
  </w:style>
  <w:style w:type="paragraph" w:styleId="En-tte">
    <w:name w:val="header"/>
    <w:basedOn w:val="Normal"/>
    <w:link w:val="En-tteCar"/>
    <w:uiPriority w:val="99"/>
    <w:unhideWhenUsed/>
    <w:rsid w:val="00B361B6"/>
    <w:pPr>
      <w:tabs>
        <w:tab w:val="center" w:pos="4513"/>
        <w:tab w:val="right" w:pos="9026"/>
      </w:tabs>
    </w:pPr>
  </w:style>
  <w:style w:type="character" w:customStyle="1" w:styleId="En-tteCar">
    <w:name w:val="En-tête Car"/>
    <w:basedOn w:val="Policepardfaut"/>
    <w:link w:val="En-tte"/>
    <w:uiPriority w:val="99"/>
    <w:rsid w:val="00B361B6"/>
  </w:style>
  <w:style w:type="paragraph" w:styleId="Pieddepage">
    <w:name w:val="footer"/>
    <w:basedOn w:val="Normal"/>
    <w:link w:val="PieddepageCar"/>
    <w:uiPriority w:val="99"/>
    <w:unhideWhenUsed/>
    <w:rsid w:val="00B361B6"/>
    <w:pPr>
      <w:tabs>
        <w:tab w:val="center" w:pos="4513"/>
        <w:tab w:val="right" w:pos="9026"/>
      </w:tabs>
    </w:pPr>
  </w:style>
  <w:style w:type="character" w:customStyle="1" w:styleId="PieddepageCar">
    <w:name w:val="Pied de page Car"/>
    <w:basedOn w:val="Policepardfaut"/>
    <w:link w:val="Pieddepage"/>
    <w:uiPriority w:val="99"/>
    <w:rsid w:val="00B361B6"/>
  </w:style>
  <w:style w:type="character" w:styleId="Numrodepage">
    <w:name w:val="page number"/>
    <w:basedOn w:val="Policepardfaut"/>
    <w:uiPriority w:val="99"/>
    <w:semiHidden/>
    <w:unhideWhenUsed/>
    <w:rsid w:val="00B22BC0"/>
  </w:style>
  <w:style w:type="character" w:styleId="Rfrencelgre">
    <w:name w:val="Subtle Reference"/>
    <w:uiPriority w:val="31"/>
    <w:qFormat/>
    <w:rsid w:val="00277E1D"/>
    <w:rPr>
      <w:rFonts w:ascii="Arial" w:eastAsia="Times New Roman" w:hAnsi="Arial" w:cs="Arial"/>
      <w:color w:val="272728"/>
      <w:sz w:val="12"/>
      <w:szCs w:val="12"/>
      <w:lang w:val="fr-FR" w:eastAsia="en-GB"/>
    </w:rPr>
  </w:style>
  <w:style w:type="character" w:styleId="Titredulivre">
    <w:name w:val="Book Title"/>
    <w:uiPriority w:val="33"/>
    <w:qFormat/>
    <w:rsid w:val="001165D0"/>
    <w:rPr>
      <w:rFonts w:ascii="Arial" w:eastAsia="Times New Roman" w:hAnsi="Arial" w:cs="Arial"/>
      <w:b/>
      <w:bCs/>
      <w:color w:val="272728"/>
      <w:sz w:val="14"/>
      <w:szCs w:val="14"/>
      <w:lang w:val="fr-FR" w:eastAsia="en-GB"/>
    </w:rPr>
  </w:style>
  <w:style w:type="character" w:customStyle="1" w:styleId="TitreCar">
    <w:name w:val="Titre Car"/>
    <w:basedOn w:val="Policepardfaut"/>
    <w:link w:val="Titre"/>
    <w:uiPriority w:val="10"/>
    <w:rsid w:val="007C3B66"/>
    <w:rPr>
      <w:rFonts w:ascii="Arial" w:eastAsia="Times New Roman" w:hAnsi="Arial" w:cs="Arial"/>
      <w:b/>
      <w:bCs/>
      <w:color w:val="272728"/>
      <w:lang w:eastAsia="en-GB"/>
    </w:rPr>
  </w:style>
  <w:style w:type="character" w:customStyle="1" w:styleId="Titre1Car">
    <w:name w:val="Titre 1 Car"/>
    <w:aliases w:val="Title Car"/>
    <w:basedOn w:val="Policepardfaut"/>
    <w:link w:val="Titre1"/>
    <w:uiPriority w:val="9"/>
    <w:rsid w:val="002836E6"/>
    <w:rPr>
      <w:rFonts w:ascii="Arial" w:eastAsia="Times New Roman" w:hAnsi="Arial" w:cs="Arial"/>
      <w:b/>
      <w:bCs/>
      <w:color w:val="272728"/>
      <w:lang w:eastAsia="en-GB"/>
    </w:rPr>
  </w:style>
  <w:style w:type="character" w:customStyle="1" w:styleId="Titre2Car">
    <w:name w:val="Titre 2 Car"/>
    <w:aliases w:val="Subtitle Car"/>
    <w:basedOn w:val="Policepardfaut"/>
    <w:link w:val="Titre2"/>
    <w:uiPriority w:val="9"/>
    <w:rsid w:val="002836E6"/>
    <w:rPr>
      <w:rFonts w:ascii="Arial" w:eastAsia="Times New Roman" w:hAnsi="Arial" w:cs="Arial"/>
      <w:b/>
      <w:bCs/>
      <w:color w:val="272728"/>
      <w:lang w:eastAsia="en-GB"/>
    </w:rPr>
  </w:style>
  <w:style w:type="paragraph" w:styleId="Sansinterligne">
    <w:name w:val="No Spacing"/>
    <w:aliases w:val="Texte courant"/>
    <w:uiPriority w:val="1"/>
    <w:qFormat/>
    <w:rsid w:val="008F7BA1"/>
    <w:pPr>
      <w:spacing w:before="120" w:line="288" w:lineRule="auto"/>
    </w:pPr>
    <w:rPr>
      <w:rFonts w:eastAsia="Times New Roman"/>
      <w:lang w:eastAsia="en-GB"/>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Paragraphedeliste">
    <w:name w:val="List Paragraph"/>
    <w:basedOn w:val="Normal"/>
    <w:uiPriority w:val="34"/>
    <w:qFormat/>
    <w:rsid w:val="00CE3B70"/>
    <w:pPr>
      <w:ind w:left="720"/>
      <w:contextualSpacing/>
    </w:pPr>
  </w:style>
  <w:style w:type="character" w:styleId="Lienhypertexte">
    <w:name w:val="Hyperlink"/>
    <w:basedOn w:val="Policepardfaut"/>
    <w:uiPriority w:val="99"/>
    <w:semiHidden/>
    <w:unhideWhenUsed/>
    <w:rsid w:val="005C4E62"/>
    <w:rPr>
      <w:color w:val="0563C1"/>
      <w:u w:val="single"/>
    </w:rPr>
  </w:style>
  <w:style w:type="character" w:styleId="Lienhypertextesuivivisit">
    <w:name w:val="FollowedHyperlink"/>
    <w:basedOn w:val="Policepardfaut"/>
    <w:uiPriority w:val="99"/>
    <w:semiHidden/>
    <w:unhideWhenUsed/>
    <w:rsid w:val="005C4E62"/>
    <w:rPr>
      <w:color w:val="954F72"/>
      <w:u w:val="single"/>
    </w:rPr>
  </w:style>
  <w:style w:type="paragraph" w:customStyle="1" w:styleId="msonormal0">
    <w:name w:val="msonormal"/>
    <w:basedOn w:val="Normal"/>
    <w:rsid w:val="005C4E62"/>
    <w:pPr>
      <w:spacing w:before="100" w:beforeAutospacing="1" w:after="100" w:afterAutospacing="1"/>
      <w:jc w:val="left"/>
    </w:pPr>
    <w:rPr>
      <w:rFonts w:cs="Times New Roman"/>
      <w:color w:val="auto"/>
      <w:sz w:val="24"/>
      <w:szCs w:val="24"/>
      <w:lang w:eastAsia="fr-FR"/>
    </w:rPr>
  </w:style>
  <w:style w:type="paragraph" w:customStyle="1" w:styleId="font5">
    <w:name w:val="font5"/>
    <w:basedOn w:val="Normal"/>
    <w:rsid w:val="005C4E62"/>
    <w:pPr>
      <w:spacing w:before="100" w:beforeAutospacing="1" w:after="100" w:afterAutospacing="1"/>
      <w:jc w:val="left"/>
    </w:pPr>
    <w:rPr>
      <w:b/>
      <w:bCs/>
      <w:color w:val="000000"/>
      <w:sz w:val="20"/>
      <w:szCs w:val="20"/>
      <w:lang w:eastAsia="fr-FR"/>
    </w:rPr>
  </w:style>
  <w:style w:type="paragraph" w:customStyle="1" w:styleId="xl63">
    <w:name w:val="xl63"/>
    <w:basedOn w:val="Normal"/>
    <w:rsid w:val="005C4E62"/>
    <w:pPr>
      <w:spacing w:before="100" w:beforeAutospacing="1" w:after="100" w:afterAutospacing="1"/>
      <w:jc w:val="center"/>
      <w:textAlignment w:val="center"/>
    </w:pPr>
    <w:rPr>
      <w:rFonts w:cs="Times New Roman"/>
      <w:b/>
      <w:bCs/>
      <w:color w:val="auto"/>
      <w:sz w:val="24"/>
      <w:szCs w:val="24"/>
      <w:lang w:eastAsia="fr-FR"/>
    </w:rPr>
  </w:style>
  <w:style w:type="paragraph" w:customStyle="1" w:styleId="xl64">
    <w:name w:val="xl64"/>
    <w:basedOn w:val="Normal"/>
    <w:rsid w:val="005C4E62"/>
    <w:pPr>
      <w:spacing w:before="100" w:beforeAutospacing="1" w:after="100" w:afterAutospacing="1"/>
      <w:jc w:val="left"/>
    </w:pPr>
    <w:rPr>
      <w:rFonts w:cs="Times New Roman"/>
      <w:color w:val="808080"/>
      <w:sz w:val="24"/>
      <w:szCs w:val="24"/>
      <w:lang w:eastAsia="fr-FR"/>
    </w:rPr>
  </w:style>
  <w:style w:type="paragraph" w:customStyle="1" w:styleId="xl65">
    <w:name w:val="xl65"/>
    <w:basedOn w:val="Normal"/>
    <w:rsid w:val="005C4E62"/>
    <w:pPr>
      <w:pBdr>
        <w:right w:val="single" w:sz="4" w:space="0" w:color="auto"/>
      </w:pBdr>
      <w:spacing w:before="100" w:beforeAutospacing="1" w:after="100" w:afterAutospacing="1"/>
      <w:jc w:val="left"/>
    </w:pPr>
    <w:rPr>
      <w:rFonts w:cs="Times New Roman"/>
      <w:color w:val="auto"/>
      <w:sz w:val="24"/>
      <w:szCs w:val="24"/>
      <w:lang w:eastAsia="fr-FR"/>
    </w:rPr>
  </w:style>
  <w:style w:type="paragraph" w:customStyle="1" w:styleId="xl66">
    <w:name w:val="xl66"/>
    <w:basedOn w:val="Normal"/>
    <w:rsid w:val="005C4E62"/>
    <w:pPr>
      <w:pBdr>
        <w:top w:val="single" w:sz="8" w:space="0" w:color="auto"/>
        <w:right w:val="single" w:sz="8" w:space="0" w:color="auto"/>
      </w:pBdr>
      <w:spacing w:before="100" w:beforeAutospacing="1" w:after="100" w:afterAutospacing="1"/>
      <w:jc w:val="center"/>
      <w:textAlignment w:val="center"/>
    </w:pPr>
    <w:rPr>
      <w:b/>
      <w:bCs/>
      <w:color w:val="auto"/>
      <w:sz w:val="20"/>
      <w:szCs w:val="20"/>
      <w:lang w:eastAsia="fr-FR"/>
    </w:rPr>
  </w:style>
  <w:style w:type="paragraph" w:customStyle="1" w:styleId="xl67">
    <w:name w:val="xl67"/>
    <w:basedOn w:val="Normal"/>
    <w:rsid w:val="005C4E62"/>
    <w:pPr>
      <w:pBdr>
        <w:left w:val="single" w:sz="8" w:space="0" w:color="auto"/>
      </w:pBdr>
      <w:spacing w:before="100" w:beforeAutospacing="1" w:after="100" w:afterAutospacing="1"/>
      <w:jc w:val="left"/>
    </w:pPr>
    <w:rPr>
      <w:color w:val="auto"/>
      <w:sz w:val="20"/>
      <w:szCs w:val="20"/>
      <w:lang w:eastAsia="fr-FR"/>
    </w:rPr>
  </w:style>
  <w:style w:type="paragraph" w:customStyle="1" w:styleId="xl68">
    <w:name w:val="xl68"/>
    <w:basedOn w:val="Normal"/>
    <w:rsid w:val="005C4E62"/>
    <w:pPr>
      <w:pBdr>
        <w:right w:val="single" w:sz="4" w:space="0" w:color="auto"/>
      </w:pBdr>
      <w:spacing w:before="100" w:beforeAutospacing="1" w:after="100" w:afterAutospacing="1"/>
      <w:jc w:val="left"/>
    </w:pPr>
    <w:rPr>
      <w:color w:val="auto"/>
      <w:sz w:val="20"/>
      <w:szCs w:val="20"/>
      <w:lang w:eastAsia="fr-FR"/>
    </w:rPr>
  </w:style>
  <w:style w:type="paragraph" w:customStyle="1" w:styleId="xl69">
    <w:name w:val="xl69"/>
    <w:basedOn w:val="Normal"/>
    <w:rsid w:val="005C4E62"/>
    <w:pPr>
      <w:pBdr>
        <w:left w:val="single" w:sz="8" w:space="0" w:color="auto"/>
      </w:pBdr>
      <w:spacing w:before="100" w:beforeAutospacing="1" w:after="100" w:afterAutospacing="1"/>
      <w:jc w:val="left"/>
    </w:pPr>
    <w:rPr>
      <w:color w:val="auto"/>
      <w:sz w:val="20"/>
      <w:szCs w:val="20"/>
      <w:lang w:eastAsia="fr-FR"/>
    </w:rPr>
  </w:style>
  <w:style w:type="paragraph" w:customStyle="1" w:styleId="xl70">
    <w:name w:val="xl70"/>
    <w:basedOn w:val="Normal"/>
    <w:rsid w:val="005C4E62"/>
    <w:pPr>
      <w:pBdr>
        <w:right w:val="single" w:sz="4" w:space="0" w:color="auto"/>
      </w:pBdr>
      <w:spacing w:before="100" w:beforeAutospacing="1" w:after="100" w:afterAutospacing="1"/>
      <w:jc w:val="left"/>
    </w:pPr>
    <w:rPr>
      <w:b/>
      <w:bCs/>
      <w:color w:val="auto"/>
      <w:sz w:val="20"/>
      <w:szCs w:val="20"/>
      <w:lang w:eastAsia="fr-FR"/>
    </w:rPr>
  </w:style>
  <w:style w:type="paragraph" w:customStyle="1" w:styleId="xl71">
    <w:name w:val="xl71"/>
    <w:basedOn w:val="Normal"/>
    <w:rsid w:val="005C4E62"/>
    <w:pPr>
      <w:pBdr>
        <w:right w:val="single" w:sz="4" w:space="0" w:color="auto"/>
      </w:pBdr>
      <w:spacing w:before="100" w:beforeAutospacing="1" w:after="100" w:afterAutospacing="1"/>
      <w:jc w:val="left"/>
    </w:pPr>
    <w:rPr>
      <w:color w:val="auto"/>
      <w:sz w:val="20"/>
      <w:szCs w:val="20"/>
      <w:lang w:eastAsia="fr-FR"/>
    </w:rPr>
  </w:style>
  <w:style w:type="paragraph" w:customStyle="1" w:styleId="xl72">
    <w:name w:val="xl72"/>
    <w:basedOn w:val="Normal"/>
    <w:rsid w:val="005C4E62"/>
    <w:pPr>
      <w:pBdr>
        <w:left w:val="single" w:sz="8" w:space="0" w:color="auto"/>
      </w:pBdr>
      <w:spacing w:before="100" w:beforeAutospacing="1" w:after="100" w:afterAutospacing="1"/>
      <w:jc w:val="left"/>
      <w:textAlignment w:val="center"/>
    </w:pPr>
    <w:rPr>
      <w:b/>
      <w:bCs/>
      <w:color w:val="auto"/>
      <w:sz w:val="20"/>
      <w:szCs w:val="20"/>
      <w:lang w:eastAsia="fr-FR"/>
    </w:rPr>
  </w:style>
  <w:style w:type="paragraph" w:customStyle="1" w:styleId="xl73">
    <w:name w:val="xl73"/>
    <w:basedOn w:val="Normal"/>
    <w:rsid w:val="005C4E62"/>
    <w:pPr>
      <w:pBdr>
        <w:right w:val="single" w:sz="4" w:space="0" w:color="auto"/>
      </w:pBdr>
      <w:spacing w:before="100" w:beforeAutospacing="1" w:after="100" w:afterAutospacing="1"/>
      <w:jc w:val="left"/>
      <w:textAlignment w:val="center"/>
    </w:pPr>
    <w:rPr>
      <w:b/>
      <w:bCs/>
      <w:color w:val="auto"/>
      <w:sz w:val="20"/>
      <w:szCs w:val="20"/>
      <w:lang w:eastAsia="fr-FR"/>
    </w:rPr>
  </w:style>
  <w:style w:type="paragraph" w:customStyle="1" w:styleId="xl74">
    <w:name w:val="xl74"/>
    <w:basedOn w:val="Normal"/>
    <w:rsid w:val="005C4E62"/>
    <w:pPr>
      <w:spacing w:before="100" w:beforeAutospacing="1" w:after="100" w:afterAutospacing="1"/>
      <w:jc w:val="left"/>
      <w:textAlignment w:val="top"/>
    </w:pPr>
    <w:rPr>
      <w:rFonts w:cs="Times New Roman"/>
      <w:color w:val="auto"/>
      <w:sz w:val="24"/>
      <w:szCs w:val="24"/>
      <w:lang w:eastAsia="fr-FR"/>
    </w:rPr>
  </w:style>
  <w:style w:type="paragraph" w:customStyle="1" w:styleId="xl75">
    <w:name w:val="xl75"/>
    <w:basedOn w:val="Normal"/>
    <w:rsid w:val="005C4E62"/>
    <w:pPr>
      <w:pBdr>
        <w:top w:val="single" w:sz="8" w:space="0" w:color="auto"/>
        <w:left w:val="single" w:sz="4" w:space="0" w:color="auto"/>
        <w:bottom w:val="single" w:sz="8" w:space="0" w:color="auto"/>
        <w:right w:val="single" w:sz="4" w:space="0" w:color="auto"/>
      </w:pBdr>
      <w:spacing w:before="100" w:beforeAutospacing="1" w:after="100" w:afterAutospacing="1"/>
      <w:jc w:val="center"/>
      <w:textAlignment w:val="center"/>
    </w:pPr>
    <w:rPr>
      <w:b/>
      <w:bCs/>
      <w:color w:val="auto"/>
      <w:sz w:val="20"/>
      <w:szCs w:val="20"/>
      <w:lang w:eastAsia="fr-FR"/>
    </w:rPr>
  </w:style>
  <w:style w:type="paragraph" w:customStyle="1" w:styleId="xl76">
    <w:name w:val="xl76"/>
    <w:basedOn w:val="Normal"/>
    <w:rsid w:val="005C4E62"/>
    <w:pPr>
      <w:pBdr>
        <w:left w:val="single" w:sz="4" w:space="0" w:color="auto"/>
        <w:right w:val="single" w:sz="4" w:space="0" w:color="auto"/>
      </w:pBdr>
      <w:spacing w:before="100" w:beforeAutospacing="1" w:after="100" w:afterAutospacing="1"/>
      <w:jc w:val="left"/>
    </w:pPr>
    <w:rPr>
      <w:color w:val="auto"/>
      <w:sz w:val="20"/>
      <w:szCs w:val="20"/>
      <w:lang w:eastAsia="fr-FR"/>
    </w:rPr>
  </w:style>
  <w:style w:type="paragraph" w:customStyle="1" w:styleId="xl77">
    <w:name w:val="xl77"/>
    <w:basedOn w:val="Normal"/>
    <w:rsid w:val="005C4E62"/>
    <w:pPr>
      <w:pBdr>
        <w:top w:val="single" w:sz="8" w:space="0" w:color="auto"/>
        <w:left w:val="single" w:sz="4" w:space="0" w:color="auto"/>
        <w:right w:val="single" w:sz="4" w:space="0" w:color="auto"/>
      </w:pBdr>
      <w:spacing w:before="100" w:beforeAutospacing="1" w:after="100" w:afterAutospacing="1"/>
      <w:jc w:val="left"/>
      <w:textAlignment w:val="center"/>
    </w:pPr>
    <w:rPr>
      <w:b/>
      <w:bCs/>
      <w:color w:val="auto"/>
      <w:sz w:val="20"/>
      <w:szCs w:val="20"/>
      <w:lang w:eastAsia="fr-FR"/>
    </w:rPr>
  </w:style>
  <w:style w:type="paragraph" w:customStyle="1" w:styleId="xl78">
    <w:name w:val="xl78"/>
    <w:basedOn w:val="Normal"/>
    <w:rsid w:val="005C4E62"/>
    <w:pPr>
      <w:spacing w:before="100" w:beforeAutospacing="1" w:after="100" w:afterAutospacing="1"/>
      <w:jc w:val="left"/>
    </w:pPr>
    <w:rPr>
      <w:color w:val="auto"/>
      <w:sz w:val="20"/>
      <w:szCs w:val="20"/>
      <w:lang w:eastAsia="fr-FR"/>
    </w:rPr>
  </w:style>
  <w:style w:type="paragraph" w:customStyle="1" w:styleId="xl79">
    <w:name w:val="xl79"/>
    <w:basedOn w:val="Normal"/>
    <w:rsid w:val="005C4E62"/>
    <w:pPr>
      <w:pBdr>
        <w:top w:val="single" w:sz="8" w:space="0" w:color="auto"/>
        <w:left w:val="single" w:sz="4" w:space="0" w:color="auto"/>
        <w:right w:val="single" w:sz="4" w:space="0" w:color="auto"/>
      </w:pBdr>
      <w:spacing w:before="100" w:beforeAutospacing="1" w:after="100" w:afterAutospacing="1"/>
      <w:jc w:val="center"/>
      <w:textAlignment w:val="center"/>
    </w:pPr>
    <w:rPr>
      <w:color w:val="auto"/>
      <w:sz w:val="20"/>
      <w:szCs w:val="20"/>
      <w:lang w:eastAsia="fr-FR"/>
    </w:rPr>
  </w:style>
  <w:style w:type="paragraph" w:customStyle="1" w:styleId="xl80">
    <w:name w:val="xl80"/>
    <w:basedOn w:val="Normal"/>
    <w:rsid w:val="005C4E62"/>
    <w:pPr>
      <w:pBdr>
        <w:left w:val="single" w:sz="4" w:space="0" w:color="auto"/>
        <w:right w:val="single" w:sz="4" w:space="0" w:color="auto"/>
      </w:pBdr>
      <w:spacing w:before="100" w:beforeAutospacing="1" w:after="100" w:afterAutospacing="1"/>
      <w:jc w:val="center"/>
      <w:textAlignment w:val="center"/>
    </w:pPr>
    <w:rPr>
      <w:color w:val="auto"/>
      <w:sz w:val="20"/>
      <w:szCs w:val="20"/>
      <w:lang w:eastAsia="fr-FR"/>
    </w:rPr>
  </w:style>
  <w:style w:type="paragraph" w:customStyle="1" w:styleId="xl81">
    <w:name w:val="xl81"/>
    <w:basedOn w:val="Normal"/>
    <w:rsid w:val="005C4E62"/>
    <w:pPr>
      <w:pBdr>
        <w:right w:val="single" w:sz="8" w:space="0" w:color="auto"/>
      </w:pBdr>
      <w:spacing w:before="100" w:beforeAutospacing="1" w:after="100" w:afterAutospacing="1"/>
      <w:jc w:val="center"/>
      <w:textAlignment w:val="center"/>
    </w:pPr>
    <w:rPr>
      <w:color w:val="808080"/>
      <w:sz w:val="20"/>
      <w:szCs w:val="20"/>
      <w:lang w:eastAsia="fr-FR"/>
    </w:rPr>
  </w:style>
  <w:style w:type="paragraph" w:customStyle="1" w:styleId="xl82">
    <w:name w:val="xl82"/>
    <w:basedOn w:val="Normal"/>
    <w:rsid w:val="005C4E62"/>
    <w:pPr>
      <w:pBdr>
        <w:left w:val="single" w:sz="4" w:space="0" w:color="auto"/>
        <w:bottom w:val="single" w:sz="8" w:space="0" w:color="auto"/>
        <w:right w:val="single" w:sz="4" w:space="0" w:color="auto"/>
      </w:pBdr>
      <w:spacing w:before="100" w:beforeAutospacing="1" w:after="100" w:afterAutospacing="1"/>
      <w:jc w:val="center"/>
      <w:textAlignment w:val="center"/>
    </w:pPr>
    <w:rPr>
      <w:color w:val="auto"/>
      <w:sz w:val="20"/>
      <w:szCs w:val="20"/>
      <w:lang w:eastAsia="fr-FR"/>
    </w:rPr>
  </w:style>
  <w:style w:type="paragraph" w:customStyle="1" w:styleId="xl83">
    <w:name w:val="xl83"/>
    <w:basedOn w:val="Normal"/>
    <w:rsid w:val="005C4E62"/>
    <w:pPr>
      <w:pBdr>
        <w:left w:val="single" w:sz="4" w:space="0" w:color="auto"/>
        <w:right w:val="single" w:sz="4" w:space="0" w:color="auto"/>
      </w:pBdr>
      <w:spacing w:before="100" w:beforeAutospacing="1" w:after="100" w:afterAutospacing="1"/>
      <w:jc w:val="left"/>
      <w:textAlignment w:val="center"/>
    </w:pPr>
    <w:rPr>
      <w:b/>
      <w:bCs/>
      <w:color w:val="auto"/>
      <w:sz w:val="20"/>
      <w:szCs w:val="20"/>
      <w:lang w:eastAsia="fr-FR"/>
    </w:rPr>
  </w:style>
  <w:style w:type="paragraph" w:customStyle="1" w:styleId="xl84">
    <w:name w:val="xl84"/>
    <w:basedOn w:val="Normal"/>
    <w:rsid w:val="005C4E62"/>
    <w:pPr>
      <w:pBdr>
        <w:left w:val="single" w:sz="4" w:space="0" w:color="auto"/>
        <w:right w:val="single" w:sz="4" w:space="0" w:color="auto"/>
      </w:pBdr>
      <w:spacing w:before="100" w:beforeAutospacing="1" w:after="100" w:afterAutospacing="1"/>
      <w:jc w:val="center"/>
      <w:textAlignment w:val="center"/>
    </w:pPr>
    <w:rPr>
      <w:color w:val="auto"/>
      <w:sz w:val="20"/>
      <w:szCs w:val="20"/>
      <w:lang w:eastAsia="fr-FR"/>
    </w:rPr>
  </w:style>
  <w:style w:type="paragraph" w:customStyle="1" w:styleId="xl85">
    <w:name w:val="xl85"/>
    <w:basedOn w:val="Normal"/>
    <w:rsid w:val="005C4E62"/>
    <w:pPr>
      <w:pBdr>
        <w:left w:val="single" w:sz="4" w:space="0" w:color="auto"/>
        <w:right w:val="single" w:sz="4" w:space="0" w:color="auto"/>
      </w:pBdr>
      <w:spacing w:before="100" w:beforeAutospacing="1" w:after="100" w:afterAutospacing="1"/>
      <w:jc w:val="center"/>
      <w:textAlignment w:val="center"/>
    </w:pPr>
    <w:rPr>
      <w:b/>
      <w:bCs/>
      <w:color w:val="auto"/>
      <w:sz w:val="20"/>
      <w:szCs w:val="20"/>
      <w:lang w:eastAsia="fr-FR"/>
    </w:rPr>
  </w:style>
  <w:style w:type="paragraph" w:customStyle="1" w:styleId="xl86">
    <w:name w:val="xl86"/>
    <w:basedOn w:val="Normal"/>
    <w:rsid w:val="005C4E62"/>
    <w:pPr>
      <w:pBdr>
        <w:right w:val="single" w:sz="8" w:space="0" w:color="auto"/>
      </w:pBdr>
      <w:spacing w:before="100" w:beforeAutospacing="1" w:after="100" w:afterAutospacing="1"/>
      <w:jc w:val="center"/>
      <w:textAlignment w:val="center"/>
    </w:pPr>
    <w:rPr>
      <w:b/>
      <w:bCs/>
      <w:color w:val="808080"/>
      <w:sz w:val="20"/>
      <w:szCs w:val="20"/>
      <w:lang w:eastAsia="fr-FR"/>
    </w:rPr>
  </w:style>
  <w:style w:type="paragraph" w:customStyle="1" w:styleId="xl87">
    <w:name w:val="xl87"/>
    <w:basedOn w:val="Normal"/>
    <w:rsid w:val="005C4E62"/>
    <w:pPr>
      <w:pBdr>
        <w:left w:val="single" w:sz="8" w:space="0" w:color="auto"/>
      </w:pBdr>
      <w:spacing w:before="100" w:beforeAutospacing="1" w:after="100" w:afterAutospacing="1"/>
      <w:jc w:val="left"/>
    </w:pPr>
    <w:rPr>
      <w:b/>
      <w:bCs/>
      <w:color w:val="auto"/>
      <w:sz w:val="20"/>
      <w:szCs w:val="20"/>
      <w:lang w:eastAsia="fr-FR"/>
    </w:rPr>
  </w:style>
  <w:style w:type="paragraph" w:customStyle="1" w:styleId="xl88">
    <w:name w:val="xl88"/>
    <w:basedOn w:val="Normal"/>
    <w:rsid w:val="005C4E62"/>
    <w:pPr>
      <w:pBdr>
        <w:left w:val="single" w:sz="4" w:space="0" w:color="auto"/>
        <w:right w:val="single" w:sz="4" w:space="0" w:color="auto"/>
      </w:pBdr>
      <w:spacing w:before="100" w:beforeAutospacing="1" w:after="100" w:afterAutospacing="1"/>
      <w:jc w:val="left"/>
    </w:pPr>
    <w:rPr>
      <w:color w:val="auto"/>
      <w:sz w:val="20"/>
      <w:szCs w:val="20"/>
      <w:lang w:eastAsia="fr-FR"/>
    </w:rPr>
  </w:style>
  <w:style w:type="paragraph" w:customStyle="1" w:styleId="xl89">
    <w:name w:val="xl89"/>
    <w:basedOn w:val="Normal"/>
    <w:rsid w:val="005C4E62"/>
    <w:pPr>
      <w:pBdr>
        <w:right w:val="single" w:sz="8" w:space="0" w:color="auto"/>
      </w:pBdr>
      <w:spacing w:before="100" w:beforeAutospacing="1" w:after="100" w:afterAutospacing="1"/>
      <w:jc w:val="left"/>
    </w:pPr>
    <w:rPr>
      <w:color w:val="808080"/>
      <w:sz w:val="20"/>
      <w:szCs w:val="20"/>
      <w:lang w:eastAsia="fr-FR"/>
    </w:rPr>
  </w:style>
  <w:style w:type="paragraph" w:customStyle="1" w:styleId="xl90">
    <w:name w:val="xl90"/>
    <w:basedOn w:val="Normal"/>
    <w:rsid w:val="005C4E62"/>
    <w:pPr>
      <w:pBdr>
        <w:right w:val="single" w:sz="4" w:space="0" w:color="auto"/>
      </w:pBdr>
      <w:spacing w:before="100" w:beforeAutospacing="1" w:after="100" w:afterAutospacing="1"/>
      <w:jc w:val="left"/>
    </w:pPr>
    <w:rPr>
      <w:rFonts w:cs="Times New Roman"/>
      <w:color w:val="auto"/>
      <w:sz w:val="24"/>
      <w:szCs w:val="24"/>
      <w:lang w:eastAsia="fr-FR"/>
    </w:rPr>
  </w:style>
  <w:style w:type="paragraph" w:customStyle="1" w:styleId="xl91">
    <w:name w:val="xl91"/>
    <w:basedOn w:val="Normal"/>
    <w:rsid w:val="005C4E62"/>
    <w:pPr>
      <w:pBdr>
        <w:right w:val="single" w:sz="8" w:space="0" w:color="auto"/>
      </w:pBdr>
      <w:spacing w:before="100" w:beforeAutospacing="1" w:after="100" w:afterAutospacing="1"/>
      <w:jc w:val="center"/>
      <w:textAlignment w:val="center"/>
    </w:pPr>
    <w:rPr>
      <w:b/>
      <w:bCs/>
      <w:color w:val="808080"/>
      <w:sz w:val="20"/>
      <w:szCs w:val="20"/>
      <w:lang w:eastAsia="fr-FR"/>
    </w:rPr>
  </w:style>
  <w:style w:type="paragraph" w:customStyle="1" w:styleId="xl92">
    <w:name w:val="xl92"/>
    <w:basedOn w:val="Normal"/>
    <w:rsid w:val="005C4E62"/>
    <w:pPr>
      <w:pBdr>
        <w:top w:val="single" w:sz="8" w:space="0" w:color="auto"/>
        <w:left w:val="single" w:sz="4" w:space="0" w:color="auto"/>
        <w:right w:val="single" w:sz="4" w:space="0" w:color="auto"/>
      </w:pBdr>
      <w:spacing w:before="100" w:beforeAutospacing="1" w:after="100" w:afterAutospacing="1"/>
      <w:jc w:val="center"/>
      <w:textAlignment w:val="center"/>
    </w:pPr>
    <w:rPr>
      <w:color w:val="auto"/>
      <w:sz w:val="20"/>
      <w:szCs w:val="20"/>
      <w:lang w:eastAsia="fr-FR"/>
    </w:rPr>
  </w:style>
  <w:style w:type="paragraph" w:customStyle="1" w:styleId="xl93">
    <w:name w:val="xl93"/>
    <w:basedOn w:val="Normal"/>
    <w:rsid w:val="005C4E62"/>
    <w:pPr>
      <w:pBdr>
        <w:right w:val="single" w:sz="8" w:space="0" w:color="auto"/>
      </w:pBdr>
      <w:spacing w:before="100" w:beforeAutospacing="1" w:after="100" w:afterAutospacing="1"/>
      <w:jc w:val="center"/>
      <w:textAlignment w:val="center"/>
    </w:pPr>
    <w:rPr>
      <w:color w:val="808080"/>
      <w:sz w:val="20"/>
      <w:szCs w:val="20"/>
      <w:lang w:eastAsia="fr-FR"/>
    </w:rPr>
  </w:style>
  <w:style w:type="paragraph" w:customStyle="1" w:styleId="xl94">
    <w:name w:val="xl94"/>
    <w:basedOn w:val="Normal"/>
    <w:rsid w:val="005C4E62"/>
    <w:pPr>
      <w:pBdr>
        <w:right w:val="single" w:sz="8" w:space="0" w:color="auto"/>
      </w:pBdr>
      <w:spacing w:before="100" w:beforeAutospacing="1" w:after="100" w:afterAutospacing="1"/>
      <w:jc w:val="center"/>
      <w:textAlignment w:val="center"/>
    </w:pPr>
    <w:rPr>
      <w:color w:val="757171"/>
      <w:sz w:val="20"/>
      <w:szCs w:val="20"/>
      <w:lang w:eastAsia="fr-FR"/>
    </w:rPr>
  </w:style>
  <w:style w:type="paragraph" w:customStyle="1" w:styleId="xl95">
    <w:name w:val="xl95"/>
    <w:basedOn w:val="Normal"/>
    <w:rsid w:val="005C4E62"/>
    <w:pPr>
      <w:pBdr>
        <w:right w:val="single" w:sz="4" w:space="0" w:color="auto"/>
      </w:pBdr>
      <w:spacing w:before="100" w:beforeAutospacing="1" w:after="100" w:afterAutospacing="1"/>
      <w:jc w:val="center"/>
      <w:textAlignment w:val="center"/>
    </w:pPr>
    <w:rPr>
      <w:color w:val="auto"/>
      <w:sz w:val="20"/>
      <w:szCs w:val="20"/>
      <w:lang w:eastAsia="fr-FR"/>
    </w:rPr>
  </w:style>
  <w:style w:type="paragraph" w:customStyle="1" w:styleId="xl96">
    <w:name w:val="xl96"/>
    <w:basedOn w:val="Normal"/>
    <w:rsid w:val="005C4E62"/>
    <w:pPr>
      <w:pBdr>
        <w:left w:val="single" w:sz="4" w:space="0" w:color="auto"/>
        <w:right w:val="single" w:sz="4" w:space="0" w:color="auto"/>
      </w:pBdr>
      <w:spacing w:before="100" w:beforeAutospacing="1" w:after="100" w:afterAutospacing="1"/>
      <w:jc w:val="center"/>
      <w:textAlignment w:val="center"/>
    </w:pPr>
    <w:rPr>
      <w:color w:val="auto"/>
      <w:sz w:val="20"/>
      <w:szCs w:val="20"/>
      <w:u w:val="single"/>
      <w:lang w:eastAsia="fr-FR"/>
    </w:rPr>
  </w:style>
  <w:style w:type="paragraph" w:customStyle="1" w:styleId="xl97">
    <w:name w:val="xl97"/>
    <w:basedOn w:val="Normal"/>
    <w:rsid w:val="005C4E62"/>
    <w:pPr>
      <w:pBdr>
        <w:right w:val="single" w:sz="8" w:space="0" w:color="auto"/>
      </w:pBdr>
      <w:spacing w:before="100" w:beforeAutospacing="1" w:after="100" w:afterAutospacing="1"/>
      <w:jc w:val="center"/>
      <w:textAlignment w:val="center"/>
    </w:pPr>
    <w:rPr>
      <w:color w:val="757171"/>
      <w:sz w:val="20"/>
      <w:szCs w:val="20"/>
      <w:u w:val="single"/>
      <w:lang w:eastAsia="fr-FR"/>
    </w:rPr>
  </w:style>
  <w:style w:type="paragraph" w:customStyle="1" w:styleId="xl98">
    <w:name w:val="xl98"/>
    <w:basedOn w:val="Normal"/>
    <w:rsid w:val="005C4E62"/>
    <w:pPr>
      <w:spacing w:before="100" w:beforeAutospacing="1" w:after="100" w:afterAutospacing="1"/>
      <w:jc w:val="left"/>
    </w:pPr>
    <w:rPr>
      <w:color w:val="auto"/>
      <w:sz w:val="24"/>
      <w:szCs w:val="24"/>
      <w:lang w:eastAsia="fr-FR"/>
    </w:rPr>
  </w:style>
  <w:style w:type="paragraph" w:customStyle="1" w:styleId="xl99">
    <w:name w:val="xl99"/>
    <w:basedOn w:val="Normal"/>
    <w:rsid w:val="005C4E62"/>
    <w:pPr>
      <w:spacing w:before="100" w:beforeAutospacing="1" w:after="100" w:afterAutospacing="1"/>
      <w:jc w:val="center"/>
      <w:textAlignment w:val="center"/>
    </w:pPr>
    <w:rPr>
      <w:b/>
      <w:bCs/>
      <w:color w:val="auto"/>
      <w:sz w:val="20"/>
      <w:szCs w:val="20"/>
      <w:lang w:eastAsia="fr-FR"/>
    </w:rPr>
  </w:style>
  <w:style w:type="paragraph" w:customStyle="1" w:styleId="xl100">
    <w:name w:val="xl100"/>
    <w:basedOn w:val="Normal"/>
    <w:rsid w:val="005C4E62"/>
    <w:pPr>
      <w:pBdr>
        <w:left w:val="single" w:sz="4" w:space="0" w:color="auto"/>
        <w:right w:val="single" w:sz="8" w:space="0" w:color="auto"/>
      </w:pBdr>
      <w:spacing w:before="100" w:beforeAutospacing="1" w:after="100" w:afterAutospacing="1"/>
      <w:jc w:val="center"/>
      <w:textAlignment w:val="center"/>
    </w:pPr>
    <w:rPr>
      <w:b/>
      <w:bCs/>
      <w:color w:val="808080"/>
      <w:sz w:val="20"/>
      <w:szCs w:val="20"/>
      <w:lang w:eastAsia="fr-FR"/>
    </w:rPr>
  </w:style>
  <w:style w:type="paragraph" w:customStyle="1" w:styleId="xl101">
    <w:name w:val="xl101"/>
    <w:basedOn w:val="Normal"/>
    <w:rsid w:val="005C4E62"/>
    <w:pPr>
      <w:pBdr>
        <w:top w:val="single" w:sz="8" w:space="0" w:color="auto"/>
        <w:left w:val="single" w:sz="4" w:space="0" w:color="auto"/>
        <w:bottom w:val="single" w:sz="8" w:space="0" w:color="auto"/>
        <w:right w:val="single" w:sz="4" w:space="0" w:color="auto"/>
      </w:pBdr>
      <w:spacing w:before="100" w:beforeAutospacing="1" w:after="100" w:afterAutospacing="1"/>
      <w:jc w:val="center"/>
    </w:pPr>
    <w:rPr>
      <w:color w:val="auto"/>
      <w:sz w:val="20"/>
      <w:szCs w:val="20"/>
      <w:lang w:eastAsia="fr-FR"/>
    </w:rPr>
  </w:style>
  <w:style w:type="paragraph" w:customStyle="1" w:styleId="xl102">
    <w:name w:val="xl102"/>
    <w:basedOn w:val="Normal"/>
    <w:rsid w:val="005C4E62"/>
    <w:pPr>
      <w:pBdr>
        <w:top w:val="single" w:sz="8" w:space="0" w:color="auto"/>
        <w:bottom w:val="single" w:sz="8" w:space="0" w:color="auto"/>
        <w:right w:val="single" w:sz="8" w:space="0" w:color="auto"/>
      </w:pBdr>
      <w:spacing w:before="100" w:beforeAutospacing="1" w:after="100" w:afterAutospacing="1"/>
      <w:jc w:val="center"/>
    </w:pPr>
    <w:rPr>
      <w:color w:val="808080"/>
      <w:sz w:val="20"/>
      <w:szCs w:val="20"/>
      <w:lang w:eastAsia="fr-FR"/>
    </w:rPr>
  </w:style>
  <w:style w:type="paragraph" w:customStyle="1" w:styleId="xl103">
    <w:name w:val="xl103"/>
    <w:basedOn w:val="Normal"/>
    <w:rsid w:val="005C4E62"/>
    <w:pPr>
      <w:pBdr>
        <w:right w:val="single" w:sz="8" w:space="0" w:color="auto"/>
      </w:pBdr>
      <w:spacing w:before="100" w:beforeAutospacing="1" w:after="100" w:afterAutospacing="1"/>
      <w:jc w:val="center"/>
      <w:textAlignment w:val="center"/>
    </w:pPr>
    <w:rPr>
      <w:color w:val="808080"/>
      <w:sz w:val="20"/>
      <w:szCs w:val="20"/>
      <w:lang w:eastAsia="fr-FR"/>
    </w:rPr>
  </w:style>
  <w:style w:type="paragraph" w:customStyle="1" w:styleId="xl104">
    <w:name w:val="xl104"/>
    <w:basedOn w:val="Normal"/>
    <w:rsid w:val="005C4E62"/>
    <w:pPr>
      <w:pBdr>
        <w:left w:val="single" w:sz="4" w:space="0" w:color="auto"/>
        <w:right w:val="single" w:sz="4" w:space="0" w:color="auto"/>
      </w:pBdr>
      <w:spacing w:before="100" w:beforeAutospacing="1" w:after="100" w:afterAutospacing="1"/>
      <w:jc w:val="center"/>
      <w:textAlignment w:val="center"/>
    </w:pPr>
    <w:rPr>
      <w:color w:val="auto"/>
      <w:sz w:val="20"/>
      <w:szCs w:val="20"/>
      <w:u w:val="single"/>
      <w:lang w:eastAsia="fr-FR"/>
    </w:rPr>
  </w:style>
  <w:style w:type="paragraph" w:customStyle="1" w:styleId="xl105">
    <w:name w:val="xl105"/>
    <w:basedOn w:val="Normal"/>
    <w:rsid w:val="005C4E62"/>
    <w:pPr>
      <w:pBdr>
        <w:right w:val="single" w:sz="8" w:space="0" w:color="auto"/>
      </w:pBdr>
      <w:spacing w:before="100" w:beforeAutospacing="1" w:after="100" w:afterAutospacing="1"/>
      <w:jc w:val="center"/>
      <w:textAlignment w:val="center"/>
    </w:pPr>
    <w:rPr>
      <w:color w:val="808080"/>
      <w:sz w:val="20"/>
      <w:szCs w:val="20"/>
      <w:u w:val="single"/>
      <w:lang w:eastAsia="fr-FR"/>
    </w:rPr>
  </w:style>
  <w:style w:type="paragraph" w:customStyle="1" w:styleId="xl106">
    <w:name w:val="xl106"/>
    <w:basedOn w:val="Normal"/>
    <w:rsid w:val="005C4E62"/>
    <w:pPr>
      <w:pBdr>
        <w:right w:val="single" w:sz="4" w:space="0" w:color="auto"/>
      </w:pBdr>
      <w:spacing w:before="100" w:beforeAutospacing="1" w:after="100" w:afterAutospacing="1"/>
      <w:jc w:val="left"/>
      <w:textAlignment w:val="center"/>
    </w:pPr>
    <w:rPr>
      <w:color w:val="auto"/>
      <w:sz w:val="20"/>
      <w:szCs w:val="20"/>
      <w:lang w:eastAsia="fr-FR"/>
    </w:rPr>
  </w:style>
  <w:style w:type="paragraph" w:customStyle="1" w:styleId="xl107">
    <w:name w:val="xl107"/>
    <w:basedOn w:val="Normal"/>
    <w:rsid w:val="005C4E62"/>
    <w:pPr>
      <w:pBdr>
        <w:left w:val="single" w:sz="8" w:space="0" w:color="auto"/>
      </w:pBdr>
      <w:spacing w:before="100" w:beforeAutospacing="1" w:after="100" w:afterAutospacing="1"/>
      <w:jc w:val="left"/>
    </w:pPr>
    <w:rPr>
      <w:b/>
      <w:bCs/>
      <w:color w:val="auto"/>
      <w:sz w:val="20"/>
      <w:szCs w:val="20"/>
      <w:lang w:eastAsia="fr-FR"/>
    </w:rPr>
  </w:style>
  <w:style w:type="paragraph" w:customStyle="1" w:styleId="xl108">
    <w:name w:val="xl108"/>
    <w:basedOn w:val="Normal"/>
    <w:rsid w:val="005C4E62"/>
    <w:pPr>
      <w:pBdr>
        <w:top w:val="single" w:sz="8" w:space="0" w:color="auto"/>
        <w:left w:val="single" w:sz="8" w:space="0" w:color="auto"/>
        <w:bottom w:val="single" w:sz="8" w:space="0" w:color="auto"/>
      </w:pBdr>
      <w:spacing w:before="100" w:beforeAutospacing="1" w:after="100" w:afterAutospacing="1"/>
      <w:jc w:val="center"/>
      <w:textAlignment w:val="center"/>
    </w:pPr>
    <w:rPr>
      <w:b/>
      <w:bCs/>
      <w:color w:val="auto"/>
      <w:sz w:val="20"/>
      <w:szCs w:val="20"/>
      <w:lang w:eastAsia="fr-FR"/>
    </w:rPr>
  </w:style>
  <w:style w:type="paragraph" w:customStyle="1" w:styleId="xl109">
    <w:name w:val="xl109"/>
    <w:basedOn w:val="Normal"/>
    <w:rsid w:val="005C4E62"/>
    <w:pPr>
      <w:pBdr>
        <w:top w:val="single" w:sz="8" w:space="0" w:color="auto"/>
        <w:bottom w:val="single" w:sz="8" w:space="0" w:color="auto"/>
        <w:right w:val="single" w:sz="4" w:space="0" w:color="auto"/>
      </w:pBdr>
      <w:spacing w:before="100" w:beforeAutospacing="1" w:after="100" w:afterAutospacing="1"/>
      <w:jc w:val="center"/>
      <w:textAlignment w:val="center"/>
    </w:pPr>
    <w:rPr>
      <w:b/>
      <w:bCs/>
      <w:color w:val="auto"/>
      <w:sz w:val="20"/>
      <w:szCs w:val="20"/>
      <w:lang w:eastAsia="fr-FR"/>
    </w:rPr>
  </w:style>
  <w:style w:type="paragraph" w:customStyle="1" w:styleId="xl110">
    <w:name w:val="xl110"/>
    <w:basedOn w:val="Normal"/>
    <w:rsid w:val="005C4E62"/>
    <w:pPr>
      <w:pBdr>
        <w:top w:val="single" w:sz="8" w:space="0" w:color="auto"/>
        <w:left w:val="single" w:sz="8" w:space="0" w:color="auto"/>
      </w:pBdr>
      <w:spacing w:before="100" w:beforeAutospacing="1" w:after="100" w:afterAutospacing="1"/>
      <w:jc w:val="left"/>
    </w:pPr>
    <w:rPr>
      <w:color w:val="auto"/>
      <w:sz w:val="20"/>
      <w:szCs w:val="20"/>
      <w:lang w:eastAsia="fr-FR"/>
    </w:rPr>
  </w:style>
  <w:style w:type="paragraph" w:customStyle="1" w:styleId="xl111">
    <w:name w:val="xl111"/>
    <w:basedOn w:val="Normal"/>
    <w:rsid w:val="005C4E62"/>
    <w:pPr>
      <w:pBdr>
        <w:top w:val="single" w:sz="8" w:space="0" w:color="auto"/>
        <w:right w:val="single" w:sz="4" w:space="0" w:color="auto"/>
      </w:pBdr>
      <w:spacing w:before="100" w:beforeAutospacing="1" w:after="100" w:afterAutospacing="1"/>
      <w:jc w:val="left"/>
    </w:pPr>
    <w:rPr>
      <w:color w:val="auto"/>
      <w:sz w:val="20"/>
      <w:szCs w:val="20"/>
      <w:lang w:eastAsia="fr-FR"/>
    </w:rPr>
  </w:style>
  <w:style w:type="paragraph" w:customStyle="1" w:styleId="xl112">
    <w:name w:val="xl112"/>
    <w:basedOn w:val="Normal"/>
    <w:rsid w:val="005C4E62"/>
    <w:pPr>
      <w:pBdr>
        <w:top w:val="single" w:sz="8" w:space="0" w:color="auto"/>
        <w:left w:val="single" w:sz="8" w:space="0" w:color="auto"/>
      </w:pBdr>
      <w:spacing w:before="100" w:beforeAutospacing="1" w:after="100" w:afterAutospacing="1"/>
      <w:jc w:val="left"/>
    </w:pPr>
    <w:rPr>
      <w:b/>
      <w:bCs/>
      <w:color w:val="auto"/>
      <w:sz w:val="20"/>
      <w:szCs w:val="20"/>
      <w:lang w:eastAsia="fr-FR"/>
    </w:rPr>
  </w:style>
  <w:style w:type="paragraph" w:customStyle="1" w:styleId="xl113">
    <w:name w:val="xl113"/>
    <w:basedOn w:val="Normal"/>
    <w:rsid w:val="005C4E62"/>
    <w:pPr>
      <w:pBdr>
        <w:top w:val="single" w:sz="8" w:space="0" w:color="auto"/>
        <w:right w:val="single" w:sz="4" w:space="0" w:color="auto"/>
      </w:pBdr>
      <w:spacing w:before="100" w:beforeAutospacing="1" w:after="100" w:afterAutospacing="1"/>
      <w:jc w:val="left"/>
    </w:pPr>
    <w:rPr>
      <w:b/>
      <w:bCs/>
      <w:color w:val="auto"/>
      <w:sz w:val="20"/>
      <w:szCs w:val="20"/>
      <w:lang w:eastAsia="fr-FR"/>
    </w:rPr>
  </w:style>
  <w:style w:type="paragraph" w:customStyle="1" w:styleId="xl114">
    <w:name w:val="xl114"/>
    <w:basedOn w:val="Normal"/>
    <w:rsid w:val="005C4E62"/>
    <w:pPr>
      <w:spacing w:before="100" w:beforeAutospacing="1" w:after="100" w:afterAutospacing="1"/>
      <w:jc w:val="left"/>
    </w:pPr>
    <w:rPr>
      <w:color w:val="auto"/>
      <w:sz w:val="20"/>
      <w:szCs w:val="20"/>
      <w:lang w:eastAsia="fr-FR"/>
    </w:rPr>
  </w:style>
  <w:style w:type="paragraph" w:customStyle="1" w:styleId="xl115">
    <w:name w:val="xl115"/>
    <w:basedOn w:val="Normal"/>
    <w:rsid w:val="005C4E62"/>
    <w:pPr>
      <w:pBdr>
        <w:top w:val="single" w:sz="8" w:space="0" w:color="auto"/>
        <w:left w:val="single" w:sz="8" w:space="0" w:color="auto"/>
        <w:bottom w:val="single" w:sz="8" w:space="0" w:color="auto"/>
      </w:pBdr>
      <w:spacing w:before="100" w:beforeAutospacing="1" w:after="100" w:afterAutospacing="1"/>
      <w:jc w:val="left"/>
    </w:pPr>
    <w:rPr>
      <w:color w:val="auto"/>
      <w:sz w:val="20"/>
      <w:szCs w:val="20"/>
      <w:lang w:eastAsia="fr-FR"/>
    </w:rPr>
  </w:style>
  <w:style w:type="paragraph" w:customStyle="1" w:styleId="xl116">
    <w:name w:val="xl116"/>
    <w:basedOn w:val="Normal"/>
    <w:rsid w:val="005C4E62"/>
    <w:pPr>
      <w:pBdr>
        <w:top w:val="single" w:sz="8" w:space="0" w:color="auto"/>
        <w:bottom w:val="single" w:sz="8" w:space="0" w:color="auto"/>
        <w:right w:val="single" w:sz="4" w:space="0" w:color="auto"/>
      </w:pBdr>
      <w:spacing w:before="100" w:beforeAutospacing="1" w:after="100" w:afterAutospacing="1"/>
      <w:jc w:val="left"/>
    </w:pPr>
    <w:rPr>
      <w:color w:val="auto"/>
      <w:sz w:val="20"/>
      <w:szCs w:val="20"/>
      <w:lang w:eastAsia="fr-FR"/>
    </w:rPr>
  </w:style>
  <w:style w:type="paragraph" w:customStyle="1" w:styleId="xl117">
    <w:name w:val="xl117"/>
    <w:basedOn w:val="Normal"/>
    <w:rsid w:val="005C4E62"/>
    <w:pPr>
      <w:pBdr>
        <w:left w:val="single" w:sz="8" w:space="0" w:color="auto"/>
      </w:pBdr>
      <w:spacing w:before="100" w:beforeAutospacing="1" w:after="100" w:afterAutospacing="1"/>
      <w:jc w:val="left"/>
      <w:textAlignment w:val="center"/>
    </w:pPr>
    <w:rPr>
      <w:color w:val="auto"/>
      <w:sz w:val="20"/>
      <w:szCs w:val="20"/>
      <w:lang w:eastAsia="fr-FR"/>
    </w:rPr>
  </w:style>
  <w:style w:type="paragraph" w:customStyle="1" w:styleId="xl118">
    <w:name w:val="xl118"/>
    <w:basedOn w:val="Normal"/>
    <w:rsid w:val="005C4E62"/>
    <w:pPr>
      <w:pBdr>
        <w:right w:val="single" w:sz="4" w:space="0" w:color="auto"/>
      </w:pBdr>
      <w:spacing w:before="100" w:beforeAutospacing="1" w:after="100" w:afterAutospacing="1"/>
      <w:jc w:val="left"/>
      <w:textAlignment w:val="center"/>
    </w:pPr>
    <w:rPr>
      <w:color w:val="auto"/>
      <w:sz w:val="20"/>
      <w:szCs w:val="20"/>
      <w:lang w:eastAsia="fr-FR"/>
    </w:rPr>
  </w:style>
  <w:style w:type="paragraph" w:customStyle="1" w:styleId="xl119">
    <w:name w:val="xl119"/>
    <w:basedOn w:val="Normal"/>
    <w:rsid w:val="005C4E62"/>
    <w:pPr>
      <w:pBdr>
        <w:top w:val="single" w:sz="8" w:space="0" w:color="auto"/>
        <w:left w:val="single" w:sz="8" w:space="0" w:color="auto"/>
        <w:bottom w:val="single" w:sz="8" w:space="0" w:color="auto"/>
      </w:pBdr>
      <w:shd w:val="clear" w:color="000000" w:fill="BDD7EE"/>
      <w:spacing w:before="100" w:beforeAutospacing="1" w:after="100" w:afterAutospacing="1"/>
      <w:jc w:val="left"/>
      <w:textAlignment w:val="top"/>
    </w:pPr>
    <w:rPr>
      <w:b/>
      <w:bCs/>
      <w:color w:val="auto"/>
      <w:sz w:val="20"/>
      <w:szCs w:val="20"/>
      <w:lang w:eastAsia="fr-FR"/>
    </w:rPr>
  </w:style>
  <w:style w:type="paragraph" w:customStyle="1" w:styleId="xl120">
    <w:name w:val="xl120"/>
    <w:basedOn w:val="Normal"/>
    <w:rsid w:val="005C4E62"/>
    <w:pPr>
      <w:pBdr>
        <w:top w:val="single" w:sz="8" w:space="0" w:color="auto"/>
        <w:bottom w:val="single" w:sz="8" w:space="0" w:color="auto"/>
      </w:pBdr>
      <w:shd w:val="clear" w:color="000000" w:fill="BDD7EE"/>
      <w:spacing w:before="100" w:beforeAutospacing="1" w:after="100" w:afterAutospacing="1"/>
      <w:jc w:val="left"/>
      <w:textAlignment w:val="top"/>
    </w:pPr>
    <w:rPr>
      <w:b/>
      <w:bCs/>
      <w:color w:val="auto"/>
      <w:sz w:val="20"/>
      <w:szCs w:val="20"/>
      <w:lang w:eastAsia="fr-FR"/>
    </w:rPr>
  </w:style>
  <w:style w:type="paragraph" w:customStyle="1" w:styleId="xl121">
    <w:name w:val="xl121"/>
    <w:basedOn w:val="Normal"/>
    <w:rsid w:val="005C4E62"/>
    <w:pPr>
      <w:pBdr>
        <w:top w:val="single" w:sz="8" w:space="0" w:color="auto"/>
        <w:bottom w:val="single" w:sz="8" w:space="0" w:color="auto"/>
      </w:pBdr>
      <w:shd w:val="clear" w:color="000000" w:fill="BDD7EE"/>
      <w:spacing w:before="100" w:beforeAutospacing="1" w:after="100" w:afterAutospacing="1"/>
      <w:jc w:val="center"/>
      <w:textAlignment w:val="center"/>
    </w:pPr>
    <w:rPr>
      <w:b/>
      <w:bCs/>
      <w:color w:val="auto"/>
      <w:sz w:val="20"/>
      <w:szCs w:val="20"/>
      <w:lang w:eastAsia="fr-FR"/>
    </w:rPr>
  </w:style>
  <w:style w:type="paragraph" w:customStyle="1" w:styleId="xl122">
    <w:name w:val="xl122"/>
    <w:basedOn w:val="Normal"/>
    <w:rsid w:val="005C4E62"/>
    <w:pPr>
      <w:pBdr>
        <w:top w:val="single" w:sz="8" w:space="0" w:color="auto"/>
        <w:bottom w:val="single" w:sz="8" w:space="0" w:color="auto"/>
        <w:right w:val="single" w:sz="8" w:space="0" w:color="auto"/>
      </w:pBdr>
      <w:shd w:val="clear" w:color="000000" w:fill="BDD7EE"/>
      <w:spacing w:before="100" w:beforeAutospacing="1" w:after="100" w:afterAutospacing="1"/>
      <w:jc w:val="center"/>
      <w:textAlignment w:val="center"/>
    </w:pPr>
    <w:rPr>
      <w:b/>
      <w:bCs/>
      <w:color w:val="auto"/>
      <w:sz w:val="20"/>
      <w:szCs w:val="20"/>
      <w:lang w:eastAsia="fr-FR"/>
    </w:rPr>
  </w:style>
  <w:style w:type="paragraph" w:customStyle="1" w:styleId="xl123">
    <w:name w:val="xl123"/>
    <w:basedOn w:val="Normal"/>
    <w:rsid w:val="005C4E62"/>
    <w:pPr>
      <w:shd w:val="clear" w:color="000000" w:fill="BDD7EE"/>
      <w:spacing w:before="100" w:beforeAutospacing="1" w:after="100" w:afterAutospacing="1"/>
      <w:jc w:val="left"/>
      <w:textAlignment w:val="top"/>
    </w:pPr>
    <w:rPr>
      <w:rFonts w:cs="Times New Roman"/>
      <w:color w:val="auto"/>
      <w:sz w:val="24"/>
      <w:szCs w:val="24"/>
      <w:lang w:eastAsia="fr-FR"/>
    </w:rPr>
  </w:style>
  <w:style w:type="paragraph" w:customStyle="1" w:styleId="xl124">
    <w:name w:val="xl124"/>
    <w:basedOn w:val="Normal"/>
    <w:rsid w:val="005C4E62"/>
    <w:pPr>
      <w:pBdr>
        <w:top w:val="single" w:sz="8" w:space="0" w:color="auto"/>
        <w:left w:val="single" w:sz="8" w:space="0" w:color="auto"/>
        <w:bottom w:val="single" w:sz="8" w:space="0" w:color="auto"/>
      </w:pBdr>
      <w:shd w:val="clear" w:color="000000" w:fill="BDD7EE"/>
      <w:spacing w:before="100" w:beforeAutospacing="1" w:after="100" w:afterAutospacing="1"/>
      <w:jc w:val="left"/>
      <w:textAlignment w:val="top"/>
    </w:pPr>
    <w:rPr>
      <w:b/>
      <w:bCs/>
      <w:color w:val="auto"/>
      <w:sz w:val="20"/>
      <w:szCs w:val="20"/>
      <w:lang w:eastAsia="fr-FR"/>
    </w:rPr>
  </w:style>
  <w:style w:type="paragraph" w:customStyle="1" w:styleId="xl125">
    <w:name w:val="xl125"/>
    <w:basedOn w:val="Normal"/>
    <w:rsid w:val="005C4E62"/>
    <w:pPr>
      <w:pBdr>
        <w:top w:val="single" w:sz="8" w:space="0" w:color="auto"/>
        <w:bottom w:val="single" w:sz="8" w:space="0" w:color="auto"/>
      </w:pBdr>
      <w:shd w:val="clear" w:color="000000" w:fill="BDD7EE"/>
      <w:spacing w:before="100" w:beforeAutospacing="1" w:after="100" w:afterAutospacing="1"/>
      <w:jc w:val="left"/>
      <w:textAlignment w:val="top"/>
    </w:pPr>
    <w:rPr>
      <w:b/>
      <w:bCs/>
      <w:color w:val="auto"/>
      <w:sz w:val="20"/>
      <w:szCs w:val="20"/>
      <w:lang w:eastAsia="fr-FR"/>
    </w:rPr>
  </w:style>
  <w:style w:type="paragraph" w:customStyle="1" w:styleId="xl126">
    <w:name w:val="xl126"/>
    <w:basedOn w:val="Normal"/>
    <w:rsid w:val="005C4E62"/>
    <w:pPr>
      <w:pBdr>
        <w:top w:val="single" w:sz="8" w:space="0" w:color="auto"/>
        <w:bottom w:val="single" w:sz="8" w:space="0" w:color="auto"/>
        <w:right w:val="single" w:sz="8" w:space="0" w:color="auto"/>
      </w:pBdr>
      <w:shd w:val="clear" w:color="000000" w:fill="BDD7EE"/>
      <w:spacing w:before="100" w:beforeAutospacing="1" w:after="100" w:afterAutospacing="1"/>
      <w:jc w:val="left"/>
      <w:textAlignment w:val="top"/>
    </w:pPr>
    <w:rPr>
      <w:b/>
      <w:bCs/>
      <w:color w:val="auto"/>
      <w:sz w:val="20"/>
      <w:szCs w:val="20"/>
      <w:lang w:eastAsia="fr-FR"/>
    </w:rPr>
  </w:style>
  <w:style w:type="paragraph" w:customStyle="1" w:styleId="xl127">
    <w:name w:val="xl127"/>
    <w:basedOn w:val="Normal"/>
    <w:rsid w:val="005C4E62"/>
    <w:pPr>
      <w:shd w:val="clear" w:color="000000" w:fill="BDD7EE"/>
      <w:spacing w:before="100" w:beforeAutospacing="1" w:after="100" w:afterAutospacing="1"/>
      <w:jc w:val="left"/>
    </w:pPr>
    <w:rPr>
      <w:rFonts w:cs="Times New Roman"/>
      <w:color w:val="auto"/>
      <w:sz w:val="24"/>
      <w:szCs w:val="24"/>
      <w:lang w:eastAsia="fr-FR"/>
    </w:rPr>
  </w:style>
  <w:style w:type="table" w:styleId="Grilledutableau">
    <w:name w:val="Table Grid"/>
    <w:basedOn w:val="TableauNormal"/>
    <w:uiPriority w:val="39"/>
    <w:rsid w:val="00782A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28">
    <w:name w:val="xl128"/>
    <w:basedOn w:val="Normal"/>
    <w:rsid w:val="00AA4623"/>
    <w:pPr>
      <w:spacing w:before="100" w:beforeAutospacing="1" w:after="100" w:afterAutospacing="1"/>
      <w:jc w:val="left"/>
    </w:pPr>
    <w:rPr>
      <w:rFonts w:cs="Times New Roman"/>
      <w:color w:val="auto"/>
      <w:lang w:eastAsia="fr-FR"/>
    </w:rPr>
  </w:style>
  <w:style w:type="paragraph" w:customStyle="1" w:styleId="xl129">
    <w:name w:val="xl129"/>
    <w:basedOn w:val="Normal"/>
    <w:rsid w:val="00AA4623"/>
    <w:pPr>
      <w:pBdr>
        <w:left w:val="single" w:sz="8" w:space="0" w:color="auto"/>
      </w:pBdr>
      <w:spacing w:before="100" w:beforeAutospacing="1" w:after="100" w:afterAutospacing="1"/>
      <w:jc w:val="left"/>
    </w:pPr>
    <w:rPr>
      <w:rFonts w:ascii="Calibri" w:hAnsi="Calibri" w:cs="Calibri"/>
      <w:b/>
      <w:bCs/>
      <w:color w:val="auto"/>
      <w:lang w:eastAsia="fr-FR"/>
    </w:rPr>
  </w:style>
  <w:style w:type="paragraph" w:customStyle="1" w:styleId="xl130">
    <w:name w:val="xl130"/>
    <w:basedOn w:val="Normal"/>
    <w:rsid w:val="00AA4623"/>
    <w:pPr>
      <w:pBdr>
        <w:right w:val="single" w:sz="4" w:space="0" w:color="auto"/>
      </w:pBdr>
      <w:spacing w:before="100" w:beforeAutospacing="1" w:after="100" w:afterAutospacing="1"/>
      <w:jc w:val="left"/>
    </w:pPr>
    <w:rPr>
      <w:rFonts w:ascii="Calibri" w:hAnsi="Calibri" w:cs="Calibri"/>
      <w:b/>
      <w:bCs/>
      <w:color w:val="auto"/>
      <w:lang w:eastAsia="fr-FR"/>
    </w:rPr>
  </w:style>
  <w:style w:type="paragraph" w:customStyle="1" w:styleId="xl131">
    <w:name w:val="xl131"/>
    <w:basedOn w:val="Normal"/>
    <w:rsid w:val="00AA4623"/>
    <w:pPr>
      <w:pBdr>
        <w:top w:val="single" w:sz="8" w:space="0" w:color="auto"/>
        <w:left w:val="single" w:sz="8" w:space="0" w:color="auto"/>
        <w:bottom w:val="single" w:sz="8" w:space="0" w:color="auto"/>
      </w:pBdr>
      <w:spacing w:before="100" w:beforeAutospacing="1" w:after="100" w:afterAutospacing="1"/>
      <w:jc w:val="center"/>
      <w:textAlignment w:val="center"/>
    </w:pPr>
    <w:rPr>
      <w:rFonts w:cs="Times New Roman"/>
      <w:b/>
      <w:bCs/>
      <w:color w:val="auto"/>
      <w:lang w:eastAsia="fr-FR"/>
    </w:rPr>
  </w:style>
  <w:style w:type="paragraph" w:customStyle="1" w:styleId="xl132">
    <w:name w:val="xl132"/>
    <w:basedOn w:val="Normal"/>
    <w:rsid w:val="00AA4623"/>
    <w:pPr>
      <w:pBdr>
        <w:top w:val="single" w:sz="8" w:space="0" w:color="auto"/>
        <w:bottom w:val="single" w:sz="8" w:space="0" w:color="auto"/>
        <w:right w:val="single" w:sz="4" w:space="0" w:color="auto"/>
      </w:pBdr>
      <w:spacing w:before="100" w:beforeAutospacing="1" w:after="100" w:afterAutospacing="1"/>
      <w:jc w:val="center"/>
      <w:textAlignment w:val="center"/>
    </w:pPr>
    <w:rPr>
      <w:rFonts w:cs="Times New Roman"/>
      <w:b/>
      <w:bCs/>
      <w:color w:val="auto"/>
      <w:lang w:eastAsia="fr-FR"/>
    </w:rPr>
  </w:style>
  <w:style w:type="paragraph" w:customStyle="1" w:styleId="xl133">
    <w:name w:val="xl133"/>
    <w:basedOn w:val="Normal"/>
    <w:rsid w:val="00AA4623"/>
    <w:pPr>
      <w:pBdr>
        <w:top w:val="single" w:sz="8" w:space="0" w:color="auto"/>
        <w:left w:val="single" w:sz="8" w:space="0" w:color="auto"/>
      </w:pBdr>
      <w:spacing w:before="100" w:beforeAutospacing="1" w:after="100" w:afterAutospacing="1"/>
      <w:jc w:val="left"/>
    </w:pPr>
    <w:rPr>
      <w:rFonts w:cs="Times New Roman"/>
      <w:color w:val="auto"/>
      <w:lang w:eastAsia="fr-FR"/>
    </w:rPr>
  </w:style>
  <w:style w:type="paragraph" w:customStyle="1" w:styleId="xl134">
    <w:name w:val="xl134"/>
    <w:basedOn w:val="Normal"/>
    <w:rsid w:val="00AA4623"/>
    <w:pPr>
      <w:pBdr>
        <w:top w:val="single" w:sz="8" w:space="0" w:color="auto"/>
        <w:right w:val="single" w:sz="4" w:space="0" w:color="auto"/>
      </w:pBdr>
      <w:spacing w:before="100" w:beforeAutospacing="1" w:after="100" w:afterAutospacing="1"/>
      <w:jc w:val="left"/>
    </w:pPr>
    <w:rPr>
      <w:rFonts w:cs="Times New Roman"/>
      <w:color w:val="auto"/>
      <w:lang w:eastAsia="fr-FR"/>
    </w:rPr>
  </w:style>
  <w:style w:type="paragraph" w:customStyle="1" w:styleId="xl135">
    <w:name w:val="xl135"/>
    <w:basedOn w:val="Normal"/>
    <w:rsid w:val="006566EB"/>
    <w:pPr>
      <w:pBdr>
        <w:left w:val="single" w:sz="8" w:space="0" w:color="auto"/>
        <w:bottom w:val="single" w:sz="8" w:space="0" w:color="auto"/>
      </w:pBdr>
      <w:spacing w:before="100" w:beforeAutospacing="1" w:after="100" w:afterAutospacing="1"/>
      <w:jc w:val="center"/>
      <w:textAlignment w:val="center"/>
    </w:pPr>
    <w:rPr>
      <w:rFonts w:cs="Times New Roman"/>
      <w:color w:val="808080"/>
      <w:lang w:eastAsia="fr-FR"/>
    </w:rPr>
  </w:style>
  <w:style w:type="paragraph" w:customStyle="1" w:styleId="xl136">
    <w:name w:val="xl136"/>
    <w:basedOn w:val="Normal"/>
    <w:rsid w:val="006566EB"/>
    <w:pPr>
      <w:pBdr>
        <w:bottom w:val="single" w:sz="8" w:space="0" w:color="auto"/>
        <w:right w:val="single" w:sz="8" w:space="0" w:color="auto"/>
      </w:pBdr>
      <w:spacing w:before="100" w:beforeAutospacing="1" w:after="100" w:afterAutospacing="1"/>
      <w:jc w:val="center"/>
      <w:textAlignment w:val="center"/>
    </w:pPr>
    <w:rPr>
      <w:rFonts w:cs="Times New Roman"/>
      <w:color w:val="808080"/>
      <w:lang w:eastAsia="fr-FR"/>
    </w:rPr>
  </w:style>
  <w:style w:type="paragraph" w:customStyle="1" w:styleId="xl137">
    <w:name w:val="xl137"/>
    <w:basedOn w:val="Normal"/>
    <w:rsid w:val="006566EB"/>
    <w:pPr>
      <w:pBdr>
        <w:left w:val="single" w:sz="8" w:space="0" w:color="auto"/>
      </w:pBdr>
      <w:spacing w:before="100" w:beforeAutospacing="1" w:after="100" w:afterAutospacing="1"/>
      <w:jc w:val="center"/>
      <w:textAlignment w:val="center"/>
    </w:pPr>
    <w:rPr>
      <w:rFonts w:cs="Times New Roman"/>
      <w:b/>
      <w:bCs/>
      <w:color w:val="808080"/>
      <w:lang w:eastAsia="fr-FR"/>
    </w:rPr>
  </w:style>
  <w:style w:type="paragraph" w:customStyle="1" w:styleId="xl138">
    <w:name w:val="xl138"/>
    <w:basedOn w:val="Normal"/>
    <w:rsid w:val="006566EB"/>
    <w:pPr>
      <w:pBdr>
        <w:right w:val="single" w:sz="8" w:space="0" w:color="auto"/>
      </w:pBdr>
      <w:spacing w:before="100" w:beforeAutospacing="1" w:after="100" w:afterAutospacing="1"/>
      <w:jc w:val="center"/>
      <w:textAlignment w:val="center"/>
    </w:pPr>
    <w:rPr>
      <w:rFonts w:cs="Times New Roman"/>
      <w:b/>
      <w:bCs/>
      <w:color w:val="808080"/>
      <w:lang w:eastAsia="fr-FR"/>
    </w:rPr>
  </w:style>
  <w:style w:type="paragraph" w:customStyle="1" w:styleId="xl139">
    <w:name w:val="xl139"/>
    <w:basedOn w:val="Normal"/>
    <w:rsid w:val="006566EB"/>
    <w:pPr>
      <w:pBdr>
        <w:left w:val="single" w:sz="8" w:space="0" w:color="auto"/>
      </w:pBdr>
      <w:spacing w:before="100" w:beforeAutospacing="1" w:after="100" w:afterAutospacing="1"/>
      <w:jc w:val="center"/>
      <w:textAlignment w:val="center"/>
    </w:pPr>
    <w:rPr>
      <w:rFonts w:cs="Times New Roman"/>
      <w:b/>
      <w:bCs/>
      <w:color w:val="000000"/>
      <w:lang w:eastAsia="fr-FR"/>
    </w:rPr>
  </w:style>
  <w:style w:type="paragraph" w:customStyle="1" w:styleId="xl140">
    <w:name w:val="xl140"/>
    <w:basedOn w:val="Normal"/>
    <w:rsid w:val="006566EB"/>
    <w:pPr>
      <w:pBdr>
        <w:right w:val="single" w:sz="8" w:space="0" w:color="auto"/>
      </w:pBdr>
      <w:spacing w:before="100" w:beforeAutospacing="1" w:after="100" w:afterAutospacing="1"/>
      <w:jc w:val="center"/>
      <w:textAlignment w:val="center"/>
    </w:pPr>
    <w:rPr>
      <w:rFonts w:cs="Times New Roman"/>
      <w:b/>
      <w:bCs/>
      <w:color w:val="000000"/>
      <w:lang w:eastAsia="fr-FR"/>
    </w:rPr>
  </w:style>
  <w:style w:type="paragraph" w:customStyle="1" w:styleId="xl141">
    <w:name w:val="xl141"/>
    <w:basedOn w:val="Normal"/>
    <w:rsid w:val="006566EB"/>
    <w:pPr>
      <w:pBdr>
        <w:left w:val="single" w:sz="8" w:space="0" w:color="auto"/>
      </w:pBdr>
      <w:spacing w:before="100" w:beforeAutospacing="1" w:after="100" w:afterAutospacing="1"/>
      <w:jc w:val="center"/>
      <w:textAlignment w:val="center"/>
    </w:pPr>
    <w:rPr>
      <w:rFonts w:cs="Times New Roman"/>
      <w:i/>
      <w:iCs/>
      <w:color w:val="000000"/>
      <w:lang w:eastAsia="fr-FR"/>
    </w:rPr>
  </w:style>
  <w:style w:type="paragraph" w:customStyle="1" w:styleId="xl142">
    <w:name w:val="xl142"/>
    <w:basedOn w:val="Normal"/>
    <w:rsid w:val="006566EB"/>
    <w:pPr>
      <w:pBdr>
        <w:right w:val="single" w:sz="8" w:space="0" w:color="auto"/>
      </w:pBdr>
      <w:spacing w:before="100" w:beforeAutospacing="1" w:after="100" w:afterAutospacing="1"/>
      <w:jc w:val="center"/>
      <w:textAlignment w:val="center"/>
    </w:pPr>
    <w:rPr>
      <w:rFonts w:cs="Times New Roman"/>
      <w:i/>
      <w:iCs/>
      <w:color w:val="000000"/>
      <w:lang w:eastAsia="fr-FR"/>
    </w:rPr>
  </w:style>
  <w:style w:type="paragraph" w:customStyle="1" w:styleId="xl143">
    <w:name w:val="xl143"/>
    <w:basedOn w:val="Normal"/>
    <w:rsid w:val="006566EB"/>
    <w:pPr>
      <w:pBdr>
        <w:left w:val="single" w:sz="8" w:space="0" w:color="auto"/>
      </w:pBdr>
      <w:spacing w:before="100" w:beforeAutospacing="1" w:after="100" w:afterAutospacing="1"/>
      <w:jc w:val="center"/>
      <w:textAlignment w:val="center"/>
    </w:pPr>
    <w:rPr>
      <w:rFonts w:cs="Times New Roman"/>
      <w:i/>
      <w:iCs/>
      <w:color w:val="808080"/>
      <w:lang w:eastAsia="fr-FR"/>
    </w:rPr>
  </w:style>
  <w:style w:type="paragraph" w:customStyle="1" w:styleId="xl144">
    <w:name w:val="xl144"/>
    <w:basedOn w:val="Normal"/>
    <w:rsid w:val="006566EB"/>
    <w:pPr>
      <w:pBdr>
        <w:right w:val="single" w:sz="8" w:space="0" w:color="auto"/>
      </w:pBdr>
      <w:spacing w:before="100" w:beforeAutospacing="1" w:after="100" w:afterAutospacing="1"/>
      <w:jc w:val="center"/>
      <w:textAlignment w:val="center"/>
    </w:pPr>
    <w:rPr>
      <w:rFonts w:cs="Times New Roman"/>
      <w:i/>
      <w:iCs/>
      <w:color w:val="80808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91768119">
      <w:bodyDiv w:val="1"/>
      <w:marLeft w:val="0"/>
      <w:marRight w:val="0"/>
      <w:marTop w:val="0"/>
      <w:marBottom w:val="0"/>
      <w:divBdr>
        <w:top w:val="none" w:sz="0" w:space="0" w:color="auto"/>
        <w:left w:val="none" w:sz="0" w:space="0" w:color="auto"/>
        <w:bottom w:val="none" w:sz="0" w:space="0" w:color="auto"/>
        <w:right w:val="none" w:sz="0" w:space="0" w:color="auto"/>
      </w:divBdr>
    </w:div>
    <w:div w:id="200480738">
      <w:bodyDiv w:val="1"/>
      <w:marLeft w:val="0"/>
      <w:marRight w:val="0"/>
      <w:marTop w:val="0"/>
      <w:marBottom w:val="0"/>
      <w:divBdr>
        <w:top w:val="none" w:sz="0" w:space="0" w:color="auto"/>
        <w:left w:val="none" w:sz="0" w:space="0" w:color="auto"/>
        <w:bottom w:val="none" w:sz="0" w:space="0" w:color="auto"/>
        <w:right w:val="none" w:sz="0" w:space="0" w:color="auto"/>
      </w:divBdr>
    </w:div>
    <w:div w:id="276178531">
      <w:bodyDiv w:val="1"/>
      <w:marLeft w:val="0"/>
      <w:marRight w:val="0"/>
      <w:marTop w:val="0"/>
      <w:marBottom w:val="0"/>
      <w:divBdr>
        <w:top w:val="none" w:sz="0" w:space="0" w:color="auto"/>
        <w:left w:val="none" w:sz="0" w:space="0" w:color="auto"/>
        <w:bottom w:val="none" w:sz="0" w:space="0" w:color="auto"/>
        <w:right w:val="none" w:sz="0" w:space="0" w:color="auto"/>
      </w:divBdr>
    </w:div>
    <w:div w:id="295716894">
      <w:bodyDiv w:val="1"/>
      <w:marLeft w:val="0"/>
      <w:marRight w:val="0"/>
      <w:marTop w:val="0"/>
      <w:marBottom w:val="0"/>
      <w:divBdr>
        <w:top w:val="none" w:sz="0" w:space="0" w:color="auto"/>
        <w:left w:val="none" w:sz="0" w:space="0" w:color="auto"/>
        <w:bottom w:val="none" w:sz="0" w:space="0" w:color="auto"/>
        <w:right w:val="none" w:sz="0" w:space="0" w:color="auto"/>
      </w:divBdr>
    </w:div>
    <w:div w:id="320236286">
      <w:bodyDiv w:val="1"/>
      <w:marLeft w:val="0"/>
      <w:marRight w:val="0"/>
      <w:marTop w:val="0"/>
      <w:marBottom w:val="0"/>
      <w:divBdr>
        <w:top w:val="none" w:sz="0" w:space="0" w:color="auto"/>
        <w:left w:val="none" w:sz="0" w:space="0" w:color="auto"/>
        <w:bottom w:val="none" w:sz="0" w:space="0" w:color="auto"/>
        <w:right w:val="none" w:sz="0" w:space="0" w:color="auto"/>
      </w:divBdr>
    </w:div>
    <w:div w:id="377045638">
      <w:bodyDiv w:val="1"/>
      <w:marLeft w:val="0"/>
      <w:marRight w:val="0"/>
      <w:marTop w:val="0"/>
      <w:marBottom w:val="0"/>
      <w:divBdr>
        <w:top w:val="none" w:sz="0" w:space="0" w:color="auto"/>
        <w:left w:val="none" w:sz="0" w:space="0" w:color="auto"/>
        <w:bottom w:val="none" w:sz="0" w:space="0" w:color="auto"/>
        <w:right w:val="none" w:sz="0" w:space="0" w:color="auto"/>
      </w:divBdr>
    </w:div>
    <w:div w:id="476385073">
      <w:bodyDiv w:val="1"/>
      <w:marLeft w:val="0"/>
      <w:marRight w:val="0"/>
      <w:marTop w:val="0"/>
      <w:marBottom w:val="0"/>
      <w:divBdr>
        <w:top w:val="none" w:sz="0" w:space="0" w:color="auto"/>
        <w:left w:val="none" w:sz="0" w:space="0" w:color="auto"/>
        <w:bottom w:val="none" w:sz="0" w:space="0" w:color="auto"/>
        <w:right w:val="none" w:sz="0" w:space="0" w:color="auto"/>
      </w:divBdr>
    </w:div>
    <w:div w:id="722607048">
      <w:bodyDiv w:val="1"/>
      <w:marLeft w:val="0"/>
      <w:marRight w:val="0"/>
      <w:marTop w:val="0"/>
      <w:marBottom w:val="0"/>
      <w:divBdr>
        <w:top w:val="none" w:sz="0" w:space="0" w:color="auto"/>
        <w:left w:val="none" w:sz="0" w:space="0" w:color="auto"/>
        <w:bottom w:val="none" w:sz="0" w:space="0" w:color="auto"/>
        <w:right w:val="none" w:sz="0" w:space="0" w:color="auto"/>
      </w:divBdr>
    </w:div>
    <w:div w:id="880096673">
      <w:bodyDiv w:val="1"/>
      <w:marLeft w:val="0"/>
      <w:marRight w:val="0"/>
      <w:marTop w:val="0"/>
      <w:marBottom w:val="0"/>
      <w:divBdr>
        <w:top w:val="none" w:sz="0" w:space="0" w:color="auto"/>
        <w:left w:val="none" w:sz="0" w:space="0" w:color="auto"/>
        <w:bottom w:val="none" w:sz="0" w:space="0" w:color="auto"/>
        <w:right w:val="none" w:sz="0" w:space="0" w:color="auto"/>
      </w:divBdr>
    </w:div>
    <w:div w:id="1091269160">
      <w:bodyDiv w:val="1"/>
      <w:marLeft w:val="0"/>
      <w:marRight w:val="0"/>
      <w:marTop w:val="0"/>
      <w:marBottom w:val="0"/>
      <w:divBdr>
        <w:top w:val="none" w:sz="0" w:space="0" w:color="auto"/>
        <w:left w:val="none" w:sz="0" w:space="0" w:color="auto"/>
        <w:bottom w:val="none" w:sz="0" w:space="0" w:color="auto"/>
        <w:right w:val="none" w:sz="0" w:space="0" w:color="auto"/>
      </w:divBdr>
    </w:div>
    <w:div w:id="1539664694">
      <w:bodyDiv w:val="1"/>
      <w:marLeft w:val="0"/>
      <w:marRight w:val="0"/>
      <w:marTop w:val="0"/>
      <w:marBottom w:val="0"/>
      <w:divBdr>
        <w:top w:val="none" w:sz="0" w:space="0" w:color="auto"/>
        <w:left w:val="none" w:sz="0" w:space="0" w:color="auto"/>
        <w:bottom w:val="none" w:sz="0" w:space="0" w:color="auto"/>
        <w:right w:val="none" w:sz="0" w:space="0" w:color="auto"/>
      </w:divBdr>
    </w:div>
    <w:div w:id="1623001648">
      <w:bodyDiv w:val="1"/>
      <w:marLeft w:val="0"/>
      <w:marRight w:val="0"/>
      <w:marTop w:val="0"/>
      <w:marBottom w:val="0"/>
      <w:divBdr>
        <w:top w:val="none" w:sz="0" w:space="0" w:color="auto"/>
        <w:left w:val="none" w:sz="0" w:space="0" w:color="auto"/>
        <w:bottom w:val="none" w:sz="0" w:space="0" w:color="auto"/>
        <w:right w:val="none" w:sz="0" w:space="0" w:color="auto"/>
      </w:divBdr>
    </w:div>
    <w:div w:id="1760716955">
      <w:bodyDiv w:val="1"/>
      <w:marLeft w:val="0"/>
      <w:marRight w:val="0"/>
      <w:marTop w:val="0"/>
      <w:marBottom w:val="0"/>
      <w:divBdr>
        <w:top w:val="none" w:sz="0" w:space="0" w:color="auto"/>
        <w:left w:val="none" w:sz="0" w:space="0" w:color="auto"/>
        <w:bottom w:val="none" w:sz="0" w:space="0" w:color="auto"/>
        <w:right w:val="none" w:sz="0" w:space="0" w:color="auto"/>
      </w:divBdr>
      <w:divsChild>
        <w:div w:id="1137332162">
          <w:marLeft w:val="0"/>
          <w:marRight w:val="0"/>
          <w:marTop w:val="0"/>
          <w:marBottom w:val="0"/>
          <w:divBdr>
            <w:top w:val="none" w:sz="0" w:space="0" w:color="auto"/>
            <w:left w:val="none" w:sz="0" w:space="0" w:color="auto"/>
            <w:bottom w:val="none" w:sz="0" w:space="0" w:color="auto"/>
            <w:right w:val="none" w:sz="0" w:space="0" w:color="auto"/>
          </w:divBdr>
          <w:divsChild>
            <w:div w:id="1695108040">
              <w:marLeft w:val="0"/>
              <w:marRight w:val="0"/>
              <w:marTop w:val="0"/>
              <w:marBottom w:val="0"/>
              <w:divBdr>
                <w:top w:val="none" w:sz="0" w:space="0" w:color="auto"/>
                <w:left w:val="none" w:sz="0" w:space="0" w:color="auto"/>
                <w:bottom w:val="none" w:sz="0" w:space="0" w:color="auto"/>
                <w:right w:val="none" w:sz="0" w:space="0" w:color="auto"/>
              </w:divBdr>
              <w:divsChild>
                <w:div w:id="76134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963803">
      <w:bodyDiv w:val="1"/>
      <w:marLeft w:val="0"/>
      <w:marRight w:val="0"/>
      <w:marTop w:val="0"/>
      <w:marBottom w:val="0"/>
      <w:divBdr>
        <w:top w:val="none" w:sz="0" w:space="0" w:color="auto"/>
        <w:left w:val="none" w:sz="0" w:space="0" w:color="auto"/>
        <w:bottom w:val="none" w:sz="0" w:space="0" w:color="auto"/>
        <w:right w:val="none" w:sz="0" w:space="0" w:color="auto"/>
      </w:divBdr>
    </w:div>
    <w:div w:id="1770465352">
      <w:bodyDiv w:val="1"/>
      <w:marLeft w:val="0"/>
      <w:marRight w:val="0"/>
      <w:marTop w:val="0"/>
      <w:marBottom w:val="0"/>
      <w:divBdr>
        <w:top w:val="none" w:sz="0" w:space="0" w:color="auto"/>
        <w:left w:val="none" w:sz="0" w:space="0" w:color="auto"/>
        <w:bottom w:val="none" w:sz="0" w:space="0" w:color="auto"/>
        <w:right w:val="none" w:sz="0" w:space="0" w:color="auto"/>
      </w:divBdr>
    </w:div>
    <w:div w:id="1823571649">
      <w:bodyDiv w:val="1"/>
      <w:marLeft w:val="0"/>
      <w:marRight w:val="0"/>
      <w:marTop w:val="0"/>
      <w:marBottom w:val="0"/>
      <w:divBdr>
        <w:top w:val="none" w:sz="0" w:space="0" w:color="auto"/>
        <w:left w:val="none" w:sz="0" w:space="0" w:color="auto"/>
        <w:bottom w:val="none" w:sz="0" w:space="0" w:color="auto"/>
        <w:right w:val="none" w:sz="0" w:space="0" w:color="auto"/>
      </w:divBdr>
    </w:div>
    <w:div w:id="1961182673">
      <w:bodyDiv w:val="1"/>
      <w:marLeft w:val="0"/>
      <w:marRight w:val="0"/>
      <w:marTop w:val="0"/>
      <w:marBottom w:val="0"/>
      <w:divBdr>
        <w:top w:val="none" w:sz="0" w:space="0" w:color="auto"/>
        <w:left w:val="none" w:sz="0" w:space="0" w:color="auto"/>
        <w:bottom w:val="none" w:sz="0" w:space="0" w:color="auto"/>
        <w:right w:val="none" w:sz="0" w:space="0" w:color="auto"/>
      </w:divBdr>
    </w:div>
    <w:div w:id="1970355765">
      <w:bodyDiv w:val="1"/>
      <w:marLeft w:val="0"/>
      <w:marRight w:val="0"/>
      <w:marTop w:val="0"/>
      <w:marBottom w:val="0"/>
      <w:divBdr>
        <w:top w:val="none" w:sz="0" w:space="0" w:color="auto"/>
        <w:left w:val="none" w:sz="0" w:space="0" w:color="auto"/>
        <w:bottom w:val="none" w:sz="0" w:space="0" w:color="auto"/>
        <w:right w:val="none" w:sz="0" w:space="0" w:color="auto"/>
      </w:divBdr>
      <w:divsChild>
        <w:div w:id="1277828645">
          <w:marLeft w:val="0"/>
          <w:marRight w:val="0"/>
          <w:marTop w:val="0"/>
          <w:marBottom w:val="0"/>
          <w:divBdr>
            <w:top w:val="none" w:sz="0" w:space="0" w:color="auto"/>
            <w:left w:val="none" w:sz="0" w:space="0" w:color="auto"/>
            <w:bottom w:val="none" w:sz="0" w:space="0" w:color="auto"/>
            <w:right w:val="none" w:sz="0" w:space="0" w:color="auto"/>
          </w:divBdr>
          <w:divsChild>
            <w:div w:id="2119059253">
              <w:marLeft w:val="0"/>
              <w:marRight w:val="0"/>
              <w:marTop w:val="0"/>
              <w:marBottom w:val="0"/>
              <w:divBdr>
                <w:top w:val="none" w:sz="0" w:space="0" w:color="auto"/>
                <w:left w:val="none" w:sz="0" w:space="0" w:color="auto"/>
                <w:bottom w:val="none" w:sz="0" w:space="0" w:color="auto"/>
                <w:right w:val="none" w:sz="0" w:space="0" w:color="auto"/>
              </w:divBdr>
              <w:divsChild>
                <w:div w:id="59579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935831">
      <w:bodyDiv w:val="1"/>
      <w:marLeft w:val="0"/>
      <w:marRight w:val="0"/>
      <w:marTop w:val="0"/>
      <w:marBottom w:val="0"/>
      <w:divBdr>
        <w:top w:val="none" w:sz="0" w:space="0" w:color="auto"/>
        <w:left w:val="none" w:sz="0" w:space="0" w:color="auto"/>
        <w:bottom w:val="none" w:sz="0" w:space="0" w:color="auto"/>
        <w:right w:val="none" w:sz="0" w:space="0" w:color="auto"/>
      </w:divBdr>
    </w:div>
    <w:div w:id="21294700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sv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sv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eoffroy/Library/Group%20Containers/UBF8T346G9.Office/User%20Content.localized/Templates.localized/CR-Alois-Adulte-2025-07.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NfcaC6nBL+WS6dpuwGPbrJygyw==">CgMxLjA4AHIhMVJmazlza3RvSFY3ZDM4eGZOOTNSMXpvY2U0eVl1UkN3</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0C2B4D1-EF54-0A4C-993D-9DC06046D3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CR-Alois-Adulte-2025-07.dotx</Template>
  <TotalTime>1108</TotalTime>
  <Pages>4</Pages>
  <Words>594</Words>
  <Characters>3270</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ggagliardi@outlook.fr</cp:lastModifiedBy>
  <cp:revision>357</cp:revision>
  <dcterms:created xsi:type="dcterms:W3CDTF">2025-07-17T14:54:00Z</dcterms:created>
  <dcterms:modified xsi:type="dcterms:W3CDTF">2026-07-13T08:37:00Z</dcterms:modified>
</cp:coreProperties>
</file>